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14F03" w14:textId="77777777" w:rsidR="00117436" w:rsidRDefault="00117436"/>
    <w:tbl>
      <w:tblPr>
        <w:tblW w:w="5000" w:type="pct"/>
        <w:tblLook w:val="04A0" w:firstRow="1" w:lastRow="0" w:firstColumn="1" w:lastColumn="0" w:noHBand="0" w:noVBand="1"/>
      </w:tblPr>
      <w:tblGrid>
        <w:gridCol w:w="358"/>
        <w:gridCol w:w="4724"/>
        <w:gridCol w:w="5034"/>
        <w:gridCol w:w="350"/>
      </w:tblGrid>
      <w:tr w:rsidR="00265218" w:rsidRPr="00A7086F" w14:paraId="071A1352" w14:textId="77777777" w:rsidTr="0052715B">
        <w:trPr>
          <w:trHeight w:val="983"/>
        </w:trPr>
        <w:tc>
          <w:tcPr>
            <w:tcW w:w="171" w:type="pct"/>
          </w:tcPr>
          <w:p w14:paraId="2B9FCE65" w14:textId="77777777" w:rsidR="00265218" w:rsidRPr="00A7086F" w:rsidRDefault="00265218" w:rsidP="00CF31BB">
            <w:pPr>
              <w:pStyle w:val="Ttulo"/>
            </w:pPr>
          </w:p>
        </w:tc>
        <w:tc>
          <w:tcPr>
            <w:tcW w:w="2257" w:type="pct"/>
            <w:shd w:val="clear" w:color="auto" w:fill="1F497D" w:themeFill="text2"/>
            <w:vAlign w:val="center"/>
          </w:tcPr>
          <w:p w14:paraId="2CBDB90E" w14:textId="77777777" w:rsidR="00265218" w:rsidRPr="00A7086F" w:rsidRDefault="009C4E88" w:rsidP="009C4E88">
            <w:pPr>
              <w:pStyle w:val="Ttulo"/>
            </w:pPr>
            <w:r>
              <w:t>Control semanal</w:t>
            </w:r>
          </w:p>
        </w:tc>
        <w:tc>
          <w:tcPr>
            <w:tcW w:w="2405" w:type="pct"/>
          </w:tcPr>
          <w:p w14:paraId="0571290E" w14:textId="77777777" w:rsidR="00265218" w:rsidRPr="00A7086F" w:rsidRDefault="00265218" w:rsidP="00CF31BB">
            <w:pPr>
              <w:pStyle w:val="Ttulo"/>
            </w:pPr>
          </w:p>
        </w:tc>
        <w:tc>
          <w:tcPr>
            <w:tcW w:w="167" w:type="pct"/>
          </w:tcPr>
          <w:p w14:paraId="61409ED4" w14:textId="77777777" w:rsidR="00265218" w:rsidRPr="00A7086F" w:rsidRDefault="00265218" w:rsidP="00CF31BB">
            <w:pPr>
              <w:pStyle w:val="Ttulo"/>
            </w:pPr>
          </w:p>
        </w:tc>
      </w:tr>
    </w:tbl>
    <w:p w14:paraId="2852E0B9" w14:textId="16F09D05" w:rsidR="00EC5155" w:rsidRDefault="00B81CD3" w:rsidP="00810341">
      <w:pPr>
        <w:pStyle w:val="Textoennegritaazul"/>
        <w:jc w:val="both"/>
        <w:rPr>
          <w:lang w:val="es-AR"/>
        </w:rPr>
      </w:pPr>
      <w:r>
        <w:rPr>
          <w:lang w:val="es-AR"/>
        </w:rPr>
        <w:t xml:space="preserve">Complejo </w:t>
      </w:r>
      <w:sdt>
        <w:sdtPr>
          <w:rPr>
            <w:lang w:val="es-AR"/>
          </w:rPr>
          <w:alias w:val="Complejo"/>
          <w:tag w:val="Complejo"/>
          <w:id w:val="-473289376"/>
          <w:placeholder>
            <w:docPart w:val="9B5B6B6B6EF7425A8663E15833FD4FE5"/>
          </w:placeholder>
          <w15:color w:val="0000FF"/>
          <w:comboBox>
            <w:listItem w:value="Elija un elemento."/>
            <w:listItem w:displayText="2000 - Unicenter" w:value="2000 - Unicenter"/>
            <w:listItem w:displayText="2001 - Moron" w:value="2001 - Moron"/>
            <w:listItem w:displayText="2002 - Quilmes" w:value="2002 - Quilmes"/>
            <w:listItem w:displayText="2003 - Dot" w:value="2003 - Dot"/>
            <w:listItem w:displayText="2004 - Abasto" w:value="2004 - Abasto"/>
            <w:listItem w:displayText="2005 - Temperley" w:value="2005 - Temperley"/>
            <w:listItem w:displayText="2006 - Moreno" w:value="2006 - Moreno"/>
            <w:listItem w:displayText="2007 - Hoyts Salta" w:value="2007 - Hoyts Salta"/>
            <w:listItem w:displayText="2008 - Nuevo Centro" w:value="2008 - Nuevo Centro"/>
            <w:listItem w:displayText="2009 - Patio Olmos" w:value="2009 - Patio Olmos"/>
            <w:listItem w:displayText="2010 - Hoyts Rosario" w:value="2010 - Hoyts Rosario"/>
            <w:listItem w:displayText="2013 - Cinemark Salta" w:value="2013 - Cinemark Salta"/>
            <w:listItem w:displayText="2014 - Neuquen" w:value="2014 - Neuquen"/>
            <w:listItem w:displayText="0730 - Puerto Madero" w:value="0730 - Puerto Madero"/>
            <w:listItem w:displayText="0732 - Palmares Mendoza" w:value="0732 - Palmares Mendoza"/>
            <w:listItem w:displayText="0733 - Palermo" w:value="0733 - Palermo"/>
            <w:listItem w:displayText="0734 - Caballito" w:value="0734 - Caballito"/>
            <w:listItem w:displayText="0739 - Soleil" w:value="0739 - Soleil"/>
            <w:listItem w:displayText="0745 - Santa Fe" w:value="0745 - Santa Fe"/>
            <w:listItem w:displayText="0748 - San Justo" w:value="0748 - San Justo"/>
            <w:listItem w:displayText="0749 - Malvinas" w:value="0749 - Malvinas"/>
            <w:listItem w:displayText="0756 - Tortugas" w:value="0756 - Tortugas"/>
          </w:comboBox>
        </w:sdtPr>
        <w:sdtEndPr/>
        <w:sdtContent>
          <w:r w:rsidR="001443C4">
            <w:rPr>
              <w:lang w:val="es-AR"/>
            </w:rPr>
            <w:t>2004 - Abasto</w:t>
          </w:r>
        </w:sdtContent>
      </w:sdt>
    </w:p>
    <w:p w14:paraId="0E83E304" w14:textId="4D01D1EE" w:rsidR="00955B07" w:rsidRDefault="00B81CD3" w:rsidP="00810341">
      <w:pPr>
        <w:pStyle w:val="Textoennegritaazul"/>
        <w:jc w:val="both"/>
        <w:rPr>
          <w:lang w:val="es-AR"/>
        </w:rPr>
      </w:pPr>
      <w:r>
        <w:rPr>
          <w:lang w:val="es-AR"/>
        </w:rPr>
        <w:t xml:space="preserve">Fecha de actualización </w:t>
      </w:r>
      <w:sdt>
        <w:sdtPr>
          <w:rPr>
            <w:lang w:val="es-AR"/>
          </w:rPr>
          <w:id w:val="-1437829572"/>
          <w:placeholder>
            <w:docPart w:val="770BF17DEF2B499D959A24A91A98EA49"/>
          </w:placeholder>
          <w15:color w:val="0000FF"/>
          <w:date w:fullDate="2026-05-15T00:00:00Z">
            <w:dateFormat w:val="dd' de 'MMMM' de 'yyyy"/>
            <w:lid w:val="es-AR"/>
            <w:storeMappedDataAs w:val="dateTime"/>
            <w:calendar w:val="gregorian"/>
          </w:date>
        </w:sdtPr>
        <w:sdtEndPr/>
        <w:sdtContent>
          <w:r w:rsidR="00160293">
            <w:rPr>
              <w:lang w:val="es-AR"/>
            </w:rPr>
            <w:t>15 de mayo de 2026</w:t>
          </w:r>
        </w:sdtContent>
      </w:sdt>
      <w:r w:rsidR="007A404B">
        <w:rPr>
          <w:lang w:val="es-AR"/>
        </w:rPr>
        <w:t xml:space="preserve"> </w:t>
      </w:r>
      <w:r w:rsidR="00955B07">
        <w:rPr>
          <w:lang w:val="es-AR"/>
        </w:rPr>
        <w:t xml:space="preserve">  Semana </w:t>
      </w:r>
      <w:sdt>
        <w:sdtPr>
          <w:rPr>
            <w:lang w:val="es-AR"/>
          </w:rPr>
          <w:id w:val="1504703858"/>
          <w:placeholder>
            <w:docPart w:val="09AE4806B6464C6A8ED8BA97470F3CE7"/>
          </w:placeholder>
          <w15:color w:val="0000FF"/>
          <w:comboBox>
            <w:listItem w:value="Elija un elemento.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  <w:listItem w:displayText="41" w:value="41"/>
            <w:listItem w:displayText="42" w:value="42"/>
            <w:listItem w:displayText="43" w:value="43"/>
            <w:listItem w:displayText="44" w:value="44"/>
            <w:listItem w:displayText="45" w:value="45"/>
            <w:listItem w:displayText="46" w:value="46"/>
            <w:listItem w:displayText="47" w:value="47"/>
            <w:listItem w:displayText="48" w:value="48"/>
            <w:listItem w:displayText="49" w:value="49"/>
            <w:listItem w:displayText="50" w:value="50"/>
            <w:listItem w:displayText="51" w:value="51"/>
            <w:listItem w:displayText="52" w:value="52"/>
            <w:listItem w:displayText="53" w:value="53"/>
            <w:listItem w:displayText="54" w:value="54"/>
            <w:listItem w:displayText="55" w:value="55"/>
            <w:listItem w:displayText="56" w:value="56"/>
            <w:listItem w:displayText="57" w:value="57"/>
            <w:listItem w:displayText="58" w:value="58"/>
            <w:listItem w:displayText="59" w:value="59"/>
            <w:listItem w:displayText="60" w:value="60"/>
          </w:comboBox>
        </w:sdtPr>
        <w:sdtEndPr/>
        <w:sdtContent>
          <w:r w:rsidR="00160293">
            <w:rPr>
              <w:lang w:val="es-AR"/>
            </w:rPr>
            <w:t>20</w:t>
          </w:r>
        </w:sdtContent>
      </w:sdt>
    </w:p>
    <w:p w14:paraId="74A8C0B4" w14:textId="5131FCF3" w:rsidR="00B81CD3" w:rsidRPr="002E509B" w:rsidRDefault="00B81CD3" w:rsidP="001468A2">
      <w:pPr>
        <w:pStyle w:val="Textoennegritaazul"/>
        <w:spacing w:after="0"/>
        <w:jc w:val="both"/>
        <w:rPr>
          <w:lang w:val="es-AR"/>
        </w:rPr>
      </w:pPr>
      <w:r>
        <w:rPr>
          <w:lang w:val="es-AR"/>
        </w:rPr>
        <w:t xml:space="preserve">Subgerente responsable del </w:t>
      </w:r>
      <w:r w:rsidR="00D05A11">
        <w:rPr>
          <w:lang w:val="es-AR"/>
        </w:rPr>
        <w:t>Área</w:t>
      </w:r>
      <w:r w:rsidR="002E509B">
        <w:rPr>
          <w:lang w:val="es-AR"/>
        </w:rPr>
        <w:t xml:space="preserve">:  </w:t>
      </w:r>
      <w:r w:rsidR="002E509B">
        <w:rPr>
          <w:lang w:val="es-AR"/>
        </w:rPr>
        <w:tab/>
      </w:r>
      <w:r w:rsidR="002E509B">
        <w:rPr>
          <w:lang w:val="es-AR"/>
        </w:rPr>
        <w:tab/>
      </w:r>
      <w:r w:rsidR="002E509B">
        <w:rPr>
          <w:lang w:val="es-AR"/>
        </w:rPr>
        <w:tab/>
        <w:t>VICTOR DIAZ</w:t>
      </w:r>
    </w:p>
    <w:p w14:paraId="55BB4F84" w14:textId="4A1AE039" w:rsidR="001468A2" w:rsidRDefault="007A404B" w:rsidP="001468A2">
      <w:pPr>
        <w:pStyle w:val="Textoennegritaazul"/>
        <w:spacing w:after="0"/>
        <w:jc w:val="both"/>
        <w:rPr>
          <w:lang w:val="es-AR"/>
        </w:rPr>
      </w:pPr>
      <w:r>
        <w:rPr>
          <w:lang w:val="es-AR"/>
        </w:rPr>
        <w:t>Responsable del control semanal</w:t>
      </w:r>
      <w:r w:rsidR="002E509B">
        <w:rPr>
          <w:lang w:val="es-AR"/>
        </w:rPr>
        <w:t xml:space="preserve">: </w:t>
      </w:r>
      <w:r w:rsidR="002E509B">
        <w:rPr>
          <w:lang w:val="es-AR"/>
        </w:rPr>
        <w:tab/>
      </w:r>
      <w:r w:rsidR="002E509B">
        <w:rPr>
          <w:lang w:val="es-AR"/>
        </w:rPr>
        <w:tab/>
      </w:r>
      <w:r w:rsidR="002E509B">
        <w:rPr>
          <w:lang w:val="es-AR"/>
        </w:rPr>
        <w:tab/>
      </w:r>
      <w:r w:rsidR="00160293">
        <w:rPr>
          <w:lang w:val="es-AR"/>
        </w:rPr>
        <w:t xml:space="preserve">MILENA SUCOVSKY </w:t>
      </w:r>
    </w:p>
    <w:p w14:paraId="0DE66667" w14:textId="77777777" w:rsidR="00B81CD3" w:rsidRDefault="00156452" w:rsidP="000E0CAA">
      <w:pPr>
        <w:pStyle w:val="Textoennegritaazul"/>
        <w:pBdr>
          <w:bottom w:val="single" w:sz="18" w:space="1" w:color="1F497D" w:themeColor="text2"/>
        </w:pBdr>
        <w:jc w:val="right"/>
        <w:rPr>
          <w:lang w:val="es-AR"/>
        </w:rPr>
      </w:pPr>
      <w:r>
        <w:rPr>
          <w:lang w:val="es-AR"/>
        </w:rPr>
        <w:t>Sección</w:t>
      </w:r>
      <w:r w:rsidR="00B81CD3">
        <w:rPr>
          <w:lang w:val="es-AR"/>
        </w:rPr>
        <w:t xml:space="preserve"> </w:t>
      </w:r>
      <w:r w:rsidR="000E0CAA">
        <w:rPr>
          <w:lang w:val="es-AR"/>
        </w:rPr>
        <w:t>T.O.P Center</w:t>
      </w:r>
    </w:p>
    <w:tbl>
      <w:tblPr>
        <w:tblStyle w:val="Tablaconcuadrcula"/>
        <w:tblW w:w="10020" w:type="dxa"/>
        <w:jc w:val="center"/>
        <w:tblLayout w:type="fixed"/>
        <w:tblLook w:val="04A0" w:firstRow="1" w:lastRow="0" w:firstColumn="1" w:lastColumn="0" w:noHBand="0" w:noVBand="1"/>
      </w:tblPr>
      <w:tblGrid>
        <w:gridCol w:w="1631"/>
        <w:gridCol w:w="1702"/>
        <w:gridCol w:w="1671"/>
        <w:gridCol w:w="5016"/>
      </w:tblGrid>
      <w:tr w:rsidR="00022C9B" w:rsidRPr="00022C9B" w14:paraId="04B6F41B" w14:textId="77777777" w:rsidTr="000E3D61">
        <w:trPr>
          <w:trHeight w:val="150"/>
          <w:jc w:val="center"/>
        </w:trPr>
        <w:tc>
          <w:tcPr>
            <w:tcW w:w="1631" w:type="dxa"/>
            <w:vAlign w:val="center"/>
          </w:tcPr>
          <w:p w14:paraId="5AF34306" w14:textId="77777777" w:rsidR="00022C9B" w:rsidRPr="00022C9B" w:rsidRDefault="00022C9B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 w:rsidRPr="00022C9B">
              <w:rPr>
                <w:sz w:val="22"/>
                <w:szCs w:val="22"/>
                <w:lang w:val="es-AR"/>
              </w:rPr>
              <w:t>Fecha de apertura</w:t>
            </w:r>
          </w:p>
        </w:tc>
        <w:tc>
          <w:tcPr>
            <w:tcW w:w="1702" w:type="dxa"/>
            <w:vAlign w:val="center"/>
          </w:tcPr>
          <w:p w14:paraId="415F3391" w14:textId="77777777" w:rsidR="00022C9B" w:rsidRPr="00022C9B" w:rsidRDefault="00022C9B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 w:rsidRPr="00022C9B">
              <w:rPr>
                <w:sz w:val="22"/>
                <w:szCs w:val="22"/>
                <w:lang w:val="es-AR"/>
              </w:rPr>
              <w:t># de Incidente</w:t>
            </w:r>
          </w:p>
        </w:tc>
        <w:tc>
          <w:tcPr>
            <w:tcW w:w="1671" w:type="dxa"/>
            <w:vAlign w:val="center"/>
          </w:tcPr>
          <w:p w14:paraId="7C4A1B36" w14:textId="77777777" w:rsidR="00022C9B" w:rsidRPr="00022C9B" w:rsidRDefault="00022C9B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 w:rsidRPr="00022C9B">
              <w:rPr>
                <w:sz w:val="22"/>
                <w:szCs w:val="22"/>
                <w:lang w:val="es-AR"/>
              </w:rPr>
              <w:t># de RMA</w:t>
            </w:r>
          </w:p>
        </w:tc>
        <w:tc>
          <w:tcPr>
            <w:tcW w:w="5016" w:type="dxa"/>
            <w:vAlign w:val="center"/>
          </w:tcPr>
          <w:p w14:paraId="4202E924" w14:textId="77777777" w:rsidR="00022C9B" w:rsidRPr="00022C9B" w:rsidRDefault="00022C9B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 w:rsidRPr="00022C9B">
              <w:rPr>
                <w:sz w:val="22"/>
                <w:szCs w:val="22"/>
                <w:lang w:val="es-AR"/>
              </w:rPr>
              <w:t>Comentario</w:t>
            </w:r>
          </w:p>
        </w:tc>
      </w:tr>
      <w:tr w:rsidR="00F40BE5" w:rsidRPr="00022C9B" w14:paraId="03FCBD32" w14:textId="77777777" w:rsidTr="000E3D61">
        <w:trPr>
          <w:trHeight w:val="150"/>
          <w:jc w:val="center"/>
        </w:trPr>
        <w:tc>
          <w:tcPr>
            <w:tcW w:w="1631" w:type="dxa"/>
            <w:vAlign w:val="center"/>
          </w:tcPr>
          <w:p w14:paraId="7C181591" w14:textId="5A935661" w:rsidR="00F40BE5" w:rsidRPr="00022C9B" w:rsidRDefault="00FC219F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27/02/2026</w:t>
            </w:r>
          </w:p>
        </w:tc>
        <w:tc>
          <w:tcPr>
            <w:tcW w:w="1702" w:type="dxa"/>
            <w:vAlign w:val="center"/>
          </w:tcPr>
          <w:p w14:paraId="43005656" w14:textId="71FA4C81" w:rsidR="00F40BE5" w:rsidRPr="00022C9B" w:rsidRDefault="00FC219F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INC1305632</w:t>
            </w:r>
          </w:p>
        </w:tc>
        <w:tc>
          <w:tcPr>
            <w:tcW w:w="1671" w:type="dxa"/>
            <w:vAlign w:val="center"/>
          </w:tcPr>
          <w:p w14:paraId="7EFCED97" w14:textId="560C3740" w:rsidR="00F40BE5" w:rsidRPr="00022C9B" w:rsidRDefault="00FC219F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RMA0176548</w:t>
            </w:r>
          </w:p>
        </w:tc>
        <w:tc>
          <w:tcPr>
            <w:tcW w:w="5016" w:type="dxa"/>
            <w:vAlign w:val="center"/>
          </w:tcPr>
          <w:p w14:paraId="4833BD94" w14:textId="24E72B22" w:rsidR="00F40BE5" w:rsidRPr="00022C9B" w:rsidRDefault="00FC219F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ACTUADOR DBOX</w:t>
            </w:r>
          </w:p>
        </w:tc>
      </w:tr>
      <w:tr w:rsidR="00BB1E9E" w:rsidRPr="00022C9B" w14:paraId="690ABA79" w14:textId="77777777" w:rsidTr="000E3D61">
        <w:trPr>
          <w:trHeight w:val="150"/>
          <w:jc w:val="center"/>
        </w:trPr>
        <w:tc>
          <w:tcPr>
            <w:tcW w:w="1631" w:type="dxa"/>
            <w:vAlign w:val="center"/>
          </w:tcPr>
          <w:p w14:paraId="5D088EB7" w14:textId="08E84608" w:rsidR="00BB1E9E" w:rsidRDefault="00FC219F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21/04/2026</w:t>
            </w:r>
          </w:p>
        </w:tc>
        <w:tc>
          <w:tcPr>
            <w:tcW w:w="1702" w:type="dxa"/>
            <w:vAlign w:val="center"/>
          </w:tcPr>
          <w:p w14:paraId="2C57EE87" w14:textId="150CCE6F" w:rsidR="00BB1E9E" w:rsidRPr="00F40BE5" w:rsidRDefault="00FC219F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INC1318829</w:t>
            </w:r>
          </w:p>
        </w:tc>
        <w:tc>
          <w:tcPr>
            <w:tcW w:w="1671" w:type="dxa"/>
            <w:vAlign w:val="center"/>
          </w:tcPr>
          <w:p w14:paraId="44668809" w14:textId="24F570B2" w:rsidR="00BB1E9E" w:rsidRPr="00F40BE5" w:rsidRDefault="00FC219F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RMA0178088</w:t>
            </w:r>
          </w:p>
        </w:tc>
        <w:tc>
          <w:tcPr>
            <w:tcW w:w="5016" w:type="dxa"/>
            <w:vAlign w:val="center"/>
          </w:tcPr>
          <w:p w14:paraId="2C7D96B0" w14:textId="4AB0B754" w:rsidR="00FC219F" w:rsidRDefault="00FC219F" w:rsidP="00FC219F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ACTUADOR DBOX</w:t>
            </w:r>
          </w:p>
        </w:tc>
      </w:tr>
      <w:tr w:rsidR="00B77C06" w:rsidRPr="00022C9B" w14:paraId="2269925C" w14:textId="77777777" w:rsidTr="000E3D61">
        <w:trPr>
          <w:trHeight w:val="150"/>
          <w:jc w:val="center"/>
        </w:trPr>
        <w:tc>
          <w:tcPr>
            <w:tcW w:w="1631" w:type="dxa"/>
            <w:vAlign w:val="center"/>
          </w:tcPr>
          <w:p w14:paraId="5550D14F" w14:textId="4D356C09" w:rsidR="00B77C06" w:rsidRDefault="00FC219F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11/05/2026</w:t>
            </w:r>
          </w:p>
        </w:tc>
        <w:tc>
          <w:tcPr>
            <w:tcW w:w="1702" w:type="dxa"/>
            <w:vAlign w:val="center"/>
          </w:tcPr>
          <w:p w14:paraId="187AA496" w14:textId="5653279A" w:rsidR="00B77C06" w:rsidRDefault="00FC219F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INC1319854</w:t>
            </w:r>
          </w:p>
        </w:tc>
        <w:tc>
          <w:tcPr>
            <w:tcW w:w="1671" w:type="dxa"/>
            <w:vAlign w:val="center"/>
          </w:tcPr>
          <w:p w14:paraId="3408BCA6" w14:textId="218778A2" w:rsidR="00B77C06" w:rsidRDefault="00FC219F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RMA0178677</w:t>
            </w:r>
          </w:p>
        </w:tc>
        <w:tc>
          <w:tcPr>
            <w:tcW w:w="5016" w:type="dxa"/>
            <w:vAlign w:val="center"/>
          </w:tcPr>
          <w:p w14:paraId="4E3A01F2" w14:textId="6D770FE5" w:rsidR="00B77C06" w:rsidRDefault="00FC219F" w:rsidP="00B77C06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ACTUADOR DBOX</w:t>
            </w:r>
          </w:p>
        </w:tc>
      </w:tr>
      <w:tr w:rsidR="00127D33" w:rsidRPr="00022C9B" w14:paraId="2DBE14EF" w14:textId="77777777" w:rsidTr="000E3D61">
        <w:trPr>
          <w:trHeight w:val="150"/>
          <w:jc w:val="center"/>
        </w:trPr>
        <w:tc>
          <w:tcPr>
            <w:tcW w:w="1631" w:type="dxa"/>
            <w:vAlign w:val="center"/>
          </w:tcPr>
          <w:p w14:paraId="357947A0" w14:textId="587C6036" w:rsidR="00127D33" w:rsidRDefault="00FC219F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26/05/2026</w:t>
            </w:r>
          </w:p>
        </w:tc>
        <w:tc>
          <w:tcPr>
            <w:tcW w:w="1702" w:type="dxa"/>
            <w:vAlign w:val="center"/>
          </w:tcPr>
          <w:p w14:paraId="08BDA749" w14:textId="2321809A" w:rsidR="00127D33" w:rsidRDefault="00FC219F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INC1328530</w:t>
            </w:r>
          </w:p>
        </w:tc>
        <w:tc>
          <w:tcPr>
            <w:tcW w:w="1671" w:type="dxa"/>
            <w:vAlign w:val="center"/>
          </w:tcPr>
          <w:p w14:paraId="6EC74D0B" w14:textId="405F076E" w:rsidR="00127D33" w:rsidRDefault="00FC219F" w:rsidP="001468A2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RMA0179111</w:t>
            </w:r>
          </w:p>
        </w:tc>
        <w:tc>
          <w:tcPr>
            <w:tcW w:w="5016" w:type="dxa"/>
            <w:vAlign w:val="center"/>
          </w:tcPr>
          <w:p w14:paraId="6EE3A1AB" w14:textId="61375882" w:rsidR="00127D33" w:rsidRDefault="00FC219F" w:rsidP="00B77C06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ACTUADOR DBOX</w:t>
            </w:r>
          </w:p>
        </w:tc>
      </w:tr>
    </w:tbl>
    <w:p w14:paraId="696C6909" w14:textId="77777777" w:rsidR="0093569F" w:rsidRDefault="0093569F" w:rsidP="00022C9B">
      <w:pPr>
        <w:pStyle w:val="Textoennegritaazul"/>
        <w:pBdr>
          <w:bottom w:val="single" w:sz="18" w:space="1" w:color="1F497D" w:themeColor="text2"/>
        </w:pBdr>
        <w:jc w:val="right"/>
      </w:pPr>
    </w:p>
    <w:p w14:paraId="365CE312" w14:textId="77777777" w:rsidR="0093569F" w:rsidRDefault="0093569F" w:rsidP="00022C9B">
      <w:pPr>
        <w:pStyle w:val="Textoennegritaazul"/>
        <w:pBdr>
          <w:bottom w:val="single" w:sz="18" w:space="1" w:color="1F497D" w:themeColor="text2"/>
        </w:pBdr>
        <w:jc w:val="right"/>
      </w:pPr>
    </w:p>
    <w:p w14:paraId="5D173D08" w14:textId="77777777" w:rsidR="0093569F" w:rsidRDefault="0093569F" w:rsidP="00022C9B">
      <w:pPr>
        <w:pStyle w:val="Textoennegritaazul"/>
        <w:pBdr>
          <w:bottom w:val="single" w:sz="18" w:space="1" w:color="1F497D" w:themeColor="text2"/>
        </w:pBdr>
        <w:jc w:val="right"/>
      </w:pPr>
    </w:p>
    <w:p w14:paraId="7AAE8507" w14:textId="247FFCF0" w:rsidR="00022C9B" w:rsidRPr="00B368B7" w:rsidRDefault="00022C9B" w:rsidP="00022C9B">
      <w:pPr>
        <w:pStyle w:val="Textoennegritaazul"/>
        <w:pBdr>
          <w:bottom w:val="single" w:sz="18" w:space="1" w:color="1F497D" w:themeColor="text2"/>
        </w:pBdr>
        <w:jc w:val="right"/>
        <w:rPr>
          <w:lang w:val="es-AR"/>
        </w:rPr>
      </w:pPr>
      <w:r w:rsidRPr="00B368B7">
        <w:rPr>
          <w:lang w:val="es-AR"/>
        </w:rPr>
        <w:t>Horas de lámparas</w:t>
      </w:r>
    </w:p>
    <w:tbl>
      <w:tblPr>
        <w:tblStyle w:val="Tablaconcuadrcula"/>
        <w:tblW w:w="9011" w:type="dxa"/>
        <w:jc w:val="center"/>
        <w:tblLayout w:type="fixed"/>
        <w:tblLook w:val="04A0" w:firstRow="1" w:lastRow="0" w:firstColumn="1" w:lastColumn="0" w:noHBand="0" w:noVBand="1"/>
      </w:tblPr>
      <w:tblGrid>
        <w:gridCol w:w="1384"/>
        <w:gridCol w:w="1730"/>
        <w:gridCol w:w="951"/>
        <w:gridCol w:w="703"/>
        <w:gridCol w:w="1102"/>
        <w:gridCol w:w="1547"/>
        <w:gridCol w:w="1594"/>
      </w:tblGrid>
      <w:tr w:rsidR="0035277D" w:rsidRPr="00022C9B" w14:paraId="5B4E3C2C" w14:textId="77777777" w:rsidTr="00B646B4">
        <w:trPr>
          <w:trHeight w:val="18"/>
          <w:jc w:val="center"/>
        </w:trPr>
        <w:tc>
          <w:tcPr>
            <w:tcW w:w="1384" w:type="dxa"/>
            <w:vMerge w:val="restart"/>
            <w:vAlign w:val="center"/>
          </w:tcPr>
          <w:p w14:paraId="54DF94A0" w14:textId="77777777" w:rsidR="0035277D" w:rsidRPr="00022C9B" w:rsidRDefault="0035277D" w:rsidP="00F67A3A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 w:rsidRPr="00022C9B">
              <w:rPr>
                <w:sz w:val="22"/>
                <w:szCs w:val="22"/>
                <w:lang w:val="es-AR"/>
              </w:rPr>
              <w:t>Sala</w:t>
            </w:r>
          </w:p>
        </w:tc>
        <w:tc>
          <w:tcPr>
            <w:tcW w:w="1730" w:type="dxa"/>
            <w:vMerge w:val="restart"/>
            <w:vAlign w:val="center"/>
          </w:tcPr>
          <w:p w14:paraId="2055B065" w14:textId="77777777" w:rsidR="0035277D" w:rsidRPr="00022C9B" w:rsidRDefault="0035277D" w:rsidP="00F67A3A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 w:rsidRPr="00022C9B">
              <w:rPr>
                <w:sz w:val="22"/>
                <w:szCs w:val="22"/>
                <w:lang w:val="es-AR"/>
              </w:rPr>
              <w:t>Potencia</w:t>
            </w:r>
          </w:p>
        </w:tc>
        <w:tc>
          <w:tcPr>
            <w:tcW w:w="1654" w:type="dxa"/>
            <w:gridSpan w:val="2"/>
          </w:tcPr>
          <w:p w14:paraId="125CC63F" w14:textId="77777777" w:rsidR="0035277D" w:rsidRPr="00022C9B" w:rsidRDefault="0035277D" w:rsidP="00F67A3A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Medición FL</w:t>
            </w:r>
          </w:p>
        </w:tc>
        <w:tc>
          <w:tcPr>
            <w:tcW w:w="1102" w:type="dxa"/>
            <w:vMerge w:val="restart"/>
            <w:vAlign w:val="center"/>
          </w:tcPr>
          <w:p w14:paraId="0C2E112B" w14:textId="77777777" w:rsidR="0035277D" w:rsidRPr="00022C9B" w:rsidRDefault="0035277D" w:rsidP="00F67A3A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>
              <w:rPr>
                <w:sz w:val="22"/>
                <w:szCs w:val="22"/>
                <w:lang w:val="es-AR"/>
              </w:rPr>
              <w:t>Calibrado</w:t>
            </w:r>
          </w:p>
        </w:tc>
        <w:tc>
          <w:tcPr>
            <w:tcW w:w="1547" w:type="dxa"/>
            <w:vMerge w:val="restart"/>
            <w:vAlign w:val="center"/>
          </w:tcPr>
          <w:p w14:paraId="5E554D86" w14:textId="77777777" w:rsidR="0035277D" w:rsidRPr="00022C9B" w:rsidRDefault="0035277D" w:rsidP="00F67A3A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 w:rsidRPr="00022C9B">
              <w:rPr>
                <w:sz w:val="22"/>
                <w:szCs w:val="22"/>
                <w:lang w:val="es-AR"/>
              </w:rPr>
              <w:t>Horas actuales</w:t>
            </w:r>
          </w:p>
        </w:tc>
        <w:tc>
          <w:tcPr>
            <w:tcW w:w="1594" w:type="dxa"/>
            <w:vMerge w:val="restart"/>
            <w:vAlign w:val="center"/>
          </w:tcPr>
          <w:p w14:paraId="098C02A5" w14:textId="77777777" w:rsidR="0035277D" w:rsidRPr="00022C9B" w:rsidRDefault="0035277D" w:rsidP="00F67A3A">
            <w:pPr>
              <w:pStyle w:val="Textoennegritaazul"/>
              <w:spacing w:before="40" w:after="40"/>
              <w:rPr>
                <w:sz w:val="22"/>
                <w:szCs w:val="22"/>
                <w:lang w:val="es-AR"/>
              </w:rPr>
            </w:pPr>
            <w:r w:rsidRPr="00022C9B">
              <w:rPr>
                <w:sz w:val="22"/>
                <w:szCs w:val="22"/>
                <w:lang w:val="es-AR"/>
              </w:rPr>
              <w:t>Horas Restante</w:t>
            </w:r>
          </w:p>
        </w:tc>
      </w:tr>
      <w:tr w:rsidR="0035277D" w:rsidRPr="00022C9B" w14:paraId="3F71E69C" w14:textId="77777777" w:rsidTr="00B646B4">
        <w:trPr>
          <w:trHeight w:val="248"/>
          <w:jc w:val="center"/>
        </w:trPr>
        <w:tc>
          <w:tcPr>
            <w:tcW w:w="1384" w:type="dxa"/>
            <w:vMerge/>
            <w:vAlign w:val="center"/>
          </w:tcPr>
          <w:p w14:paraId="636741B8" w14:textId="77777777" w:rsidR="0035277D" w:rsidRPr="00022C9B" w:rsidRDefault="0035277D" w:rsidP="00F67A3A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</w:p>
        </w:tc>
        <w:tc>
          <w:tcPr>
            <w:tcW w:w="1730" w:type="dxa"/>
            <w:vMerge/>
            <w:vAlign w:val="center"/>
          </w:tcPr>
          <w:p w14:paraId="0B51129A" w14:textId="77777777" w:rsidR="0035277D" w:rsidRDefault="0035277D" w:rsidP="00F67A3A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</w:p>
        </w:tc>
        <w:tc>
          <w:tcPr>
            <w:tcW w:w="951" w:type="dxa"/>
          </w:tcPr>
          <w:p w14:paraId="404360DB" w14:textId="77777777" w:rsidR="0035277D" w:rsidRPr="00022C9B" w:rsidRDefault="0035277D" w:rsidP="00F67A3A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 xml:space="preserve"> 2D </w:t>
            </w:r>
          </w:p>
        </w:tc>
        <w:tc>
          <w:tcPr>
            <w:tcW w:w="703" w:type="dxa"/>
          </w:tcPr>
          <w:p w14:paraId="73E79343" w14:textId="77777777" w:rsidR="0035277D" w:rsidRPr="00022C9B" w:rsidRDefault="0035277D" w:rsidP="00F67A3A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 xml:space="preserve"> 3D </w:t>
            </w:r>
          </w:p>
        </w:tc>
        <w:tc>
          <w:tcPr>
            <w:tcW w:w="1102" w:type="dxa"/>
            <w:vMerge/>
          </w:tcPr>
          <w:p w14:paraId="16096C26" w14:textId="77777777" w:rsidR="0035277D" w:rsidRPr="00022C9B" w:rsidRDefault="0035277D" w:rsidP="00F67A3A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</w:p>
        </w:tc>
        <w:tc>
          <w:tcPr>
            <w:tcW w:w="1547" w:type="dxa"/>
            <w:vMerge/>
            <w:vAlign w:val="center"/>
          </w:tcPr>
          <w:p w14:paraId="0286BC8F" w14:textId="77777777" w:rsidR="0035277D" w:rsidRPr="00022C9B" w:rsidRDefault="0035277D" w:rsidP="00F67A3A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</w:p>
        </w:tc>
        <w:tc>
          <w:tcPr>
            <w:tcW w:w="1594" w:type="dxa"/>
            <w:vMerge/>
            <w:vAlign w:val="center"/>
          </w:tcPr>
          <w:p w14:paraId="05FC69C2" w14:textId="77777777" w:rsidR="0035277D" w:rsidRPr="00022C9B" w:rsidRDefault="0035277D" w:rsidP="00F67A3A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</w:p>
        </w:tc>
      </w:tr>
      <w:tr w:rsidR="0035277D" w:rsidRPr="00022C9B" w14:paraId="333E6337" w14:textId="77777777" w:rsidTr="00B646B4">
        <w:trPr>
          <w:trHeight w:val="18"/>
          <w:jc w:val="center"/>
        </w:trPr>
        <w:tc>
          <w:tcPr>
            <w:tcW w:w="1384" w:type="dxa"/>
            <w:vAlign w:val="center"/>
          </w:tcPr>
          <w:p w14:paraId="0FA8C2CF" w14:textId="5250CF56" w:rsidR="0035277D" w:rsidRPr="00022C9B" w:rsidRDefault="0035277D" w:rsidP="00B646B4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 w:rsidRPr="00022C9B">
              <w:rPr>
                <w:sz w:val="20"/>
                <w:szCs w:val="20"/>
                <w:lang w:val="es-AR"/>
              </w:rPr>
              <w:t>1</w:t>
            </w:r>
          </w:p>
        </w:tc>
        <w:tc>
          <w:tcPr>
            <w:tcW w:w="1730" w:type="dxa"/>
            <w:vAlign w:val="center"/>
          </w:tcPr>
          <w:p w14:paraId="58464914" w14:textId="3B20A125" w:rsidR="0035277D" w:rsidRPr="00022C9B" w:rsidRDefault="00E13C60" w:rsidP="00E730BD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sdt>
              <w:sdtPr>
                <w:rPr>
                  <w:sz w:val="20"/>
                  <w:szCs w:val="20"/>
                  <w:lang w:val="es-AR"/>
                </w:rPr>
                <w:id w:val="-145355667"/>
                <w:placeholder>
                  <w:docPart w:val="139556B411E843AB8ABDCA72E2CE323B"/>
                </w:placeholder>
                <w:comboBox>
                  <w:listItem w:value="Elija un elemento."/>
                  <w:listItem w:displayText="1200W Digital" w:value="1200W Digital"/>
                  <w:listItem w:displayText="2000W Digital" w:value="2000W Digital"/>
                  <w:listItem w:displayText="2200W Digital" w:value="2200W Digital"/>
                  <w:listItem w:displayText="3000W Digital" w:value="3000W Digital"/>
                  <w:listItem w:displayText="4000W Digital" w:value="4000W Digital"/>
                  <w:listItem w:displayText="4500W Digital" w:value="4500W Digital"/>
                  <w:listItem w:displayText="6000W Digital" w:value="6000W Digital"/>
                  <w:listItem w:displayText="6500W Digital" w:value="6500W Digital"/>
                  <w:listItem w:displayText="7000W Digital" w:value="7000W Digital"/>
                </w:comboBox>
              </w:sdtPr>
              <w:sdtEndPr/>
              <w:sdtContent>
                <w:r w:rsidR="00B77C06">
                  <w:rPr>
                    <w:sz w:val="20"/>
                    <w:szCs w:val="20"/>
                    <w:lang w:val="es-AR"/>
                  </w:rPr>
                  <w:t>3</w:t>
                </w:r>
                <w:r w:rsidR="00B646B4">
                  <w:rPr>
                    <w:sz w:val="20"/>
                    <w:szCs w:val="20"/>
                    <w:lang w:val="es-AR"/>
                  </w:rPr>
                  <w:t>000W Digital</w:t>
                </w:r>
              </w:sdtContent>
            </w:sdt>
          </w:p>
        </w:tc>
        <w:tc>
          <w:tcPr>
            <w:tcW w:w="951" w:type="dxa"/>
          </w:tcPr>
          <w:p w14:paraId="1B6E61DB" w14:textId="7C42A7FE" w:rsidR="0035277D" w:rsidRPr="00022C9B" w:rsidRDefault="00F74298" w:rsidP="00E730BD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16.</w:t>
            </w:r>
            <w:r w:rsidR="00DD3C9D">
              <w:rPr>
                <w:sz w:val="20"/>
                <w:szCs w:val="20"/>
                <w:lang w:val="es-AR"/>
              </w:rPr>
              <w:t>1</w:t>
            </w:r>
          </w:p>
        </w:tc>
        <w:tc>
          <w:tcPr>
            <w:tcW w:w="703" w:type="dxa"/>
          </w:tcPr>
          <w:p w14:paraId="74ACBD03" w14:textId="4707634B" w:rsidR="0035277D" w:rsidRPr="00022C9B" w:rsidRDefault="0035277D" w:rsidP="00E730BD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</w:p>
        </w:tc>
        <w:sdt>
          <w:sdtPr>
            <w:rPr>
              <w:sz w:val="20"/>
              <w:szCs w:val="20"/>
              <w:lang w:val="es-AR"/>
            </w:rPr>
            <w:id w:val="-12088816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2" w:type="dxa"/>
              </w:tcPr>
              <w:p w14:paraId="21DC0D9C" w14:textId="23DCE12C" w:rsidR="0035277D" w:rsidRPr="00022C9B" w:rsidRDefault="00DD0637" w:rsidP="00E730BD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AR"/>
                  </w:rPr>
                  <w:t>☒</w:t>
                </w:r>
              </w:p>
            </w:tc>
          </w:sdtContent>
        </w:sdt>
        <w:tc>
          <w:tcPr>
            <w:tcW w:w="1547" w:type="dxa"/>
            <w:vAlign w:val="center"/>
          </w:tcPr>
          <w:p w14:paraId="1202D458" w14:textId="784A21CA" w:rsidR="00231589" w:rsidRPr="00022C9B" w:rsidRDefault="00FC219F" w:rsidP="00231589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2411</w:t>
            </w:r>
          </w:p>
        </w:tc>
        <w:tc>
          <w:tcPr>
            <w:tcW w:w="1594" w:type="dxa"/>
            <w:vAlign w:val="center"/>
          </w:tcPr>
          <w:p w14:paraId="1198F010" w14:textId="44363352" w:rsidR="00866F65" w:rsidRPr="00022C9B" w:rsidRDefault="00FC219F" w:rsidP="00160293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613</w:t>
            </w:r>
          </w:p>
        </w:tc>
      </w:tr>
      <w:tr w:rsidR="00704F83" w:rsidRPr="00022C9B" w14:paraId="5CBC24EB" w14:textId="77777777" w:rsidTr="00B646B4">
        <w:trPr>
          <w:trHeight w:val="18"/>
          <w:jc w:val="center"/>
        </w:trPr>
        <w:tc>
          <w:tcPr>
            <w:tcW w:w="1384" w:type="dxa"/>
            <w:vAlign w:val="center"/>
          </w:tcPr>
          <w:p w14:paraId="7B7100CE" w14:textId="65D75591" w:rsidR="00704F83" w:rsidRPr="00022C9B" w:rsidRDefault="00704F83" w:rsidP="00704F83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 w:rsidRPr="00022C9B">
              <w:rPr>
                <w:sz w:val="20"/>
                <w:szCs w:val="20"/>
                <w:lang w:val="es-AR"/>
              </w:rPr>
              <w:t>2</w:t>
            </w:r>
          </w:p>
        </w:tc>
        <w:tc>
          <w:tcPr>
            <w:tcW w:w="1730" w:type="dxa"/>
            <w:vAlign w:val="center"/>
          </w:tcPr>
          <w:p w14:paraId="3938D825" w14:textId="5BFBE3EA" w:rsidR="00704F83" w:rsidRPr="00022C9B" w:rsidRDefault="00E13C60" w:rsidP="00704F83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sdt>
              <w:sdtPr>
                <w:rPr>
                  <w:sz w:val="20"/>
                  <w:szCs w:val="20"/>
                  <w:lang w:val="es-AR"/>
                </w:rPr>
                <w:id w:val="262580386"/>
                <w:placeholder>
                  <w:docPart w:val="9267C4247507491CBAF1C7A25C5ADE82"/>
                </w:placeholder>
                <w:comboBox>
                  <w:listItem w:value="Elija un elemento."/>
                  <w:listItem w:displayText="1200W Digital" w:value="1200W Digital"/>
                  <w:listItem w:displayText="2000W Digital" w:value="2000W Digital"/>
                  <w:listItem w:displayText="2200W Digital" w:value="2200W Digital"/>
                  <w:listItem w:displayText="3000W Digital" w:value="3000W Digital"/>
                  <w:listItem w:displayText="4000W Digital" w:value="4000W Digital"/>
                  <w:listItem w:displayText="4500W Digital" w:value="4500W Digital"/>
                  <w:listItem w:displayText="6000W Digital" w:value="6000W Digital"/>
                  <w:listItem w:displayText="6500W Digital" w:value="6500W Digital"/>
                  <w:listItem w:displayText="7000W Digital" w:value="7000W Digital"/>
                </w:comboBox>
              </w:sdtPr>
              <w:sdtEndPr/>
              <w:sdtContent>
                <w:r w:rsidR="00704F83">
                  <w:rPr>
                    <w:sz w:val="20"/>
                    <w:szCs w:val="20"/>
                    <w:lang w:val="es-AR"/>
                  </w:rPr>
                  <w:t>2</w:t>
                </w:r>
                <w:r w:rsidR="00B77C06">
                  <w:rPr>
                    <w:sz w:val="20"/>
                    <w:szCs w:val="20"/>
                    <w:lang w:val="es-AR"/>
                  </w:rPr>
                  <w:t>2</w:t>
                </w:r>
                <w:r w:rsidR="00704F83">
                  <w:rPr>
                    <w:sz w:val="20"/>
                    <w:szCs w:val="20"/>
                    <w:lang w:val="es-AR"/>
                  </w:rPr>
                  <w:t>00W Digital</w:t>
                </w:r>
              </w:sdtContent>
            </w:sdt>
          </w:p>
        </w:tc>
        <w:tc>
          <w:tcPr>
            <w:tcW w:w="951" w:type="dxa"/>
          </w:tcPr>
          <w:p w14:paraId="54C8E047" w14:textId="12BCE002" w:rsidR="00704F83" w:rsidRPr="00022C9B" w:rsidRDefault="00F74298" w:rsidP="004B7B36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16.</w:t>
            </w:r>
            <w:r w:rsidR="00F35694">
              <w:rPr>
                <w:sz w:val="20"/>
                <w:szCs w:val="20"/>
                <w:lang w:val="es-AR"/>
              </w:rPr>
              <w:t>2</w:t>
            </w:r>
            <w:r w:rsidR="00EA6A6F">
              <w:rPr>
                <w:sz w:val="20"/>
                <w:szCs w:val="20"/>
                <w:lang w:val="es-AR"/>
              </w:rPr>
              <w:t>6</w:t>
            </w:r>
          </w:p>
        </w:tc>
        <w:tc>
          <w:tcPr>
            <w:tcW w:w="703" w:type="dxa"/>
          </w:tcPr>
          <w:p w14:paraId="3950DFA8" w14:textId="68789454" w:rsidR="00704F83" w:rsidRPr="00022C9B" w:rsidRDefault="00704F83" w:rsidP="00743188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</w:p>
        </w:tc>
        <w:sdt>
          <w:sdtPr>
            <w:rPr>
              <w:sz w:val="20"/>
              <w:szCs w:val="20"/>
              <w:lang w:val="es-AR"/>
            </w:rPr>
            <w:id w:val="-5428217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2" w:type="dxa"/>
              </w:tcPr>
              <w:p w14:paraId="6EA0FE07" w14:textId="6B4D4030" w:rsidR="00704F83" w:rsidRPr="00022C9B" w:rsidRDefault="00DD0637" w:rsidP="00704F83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AR"/>
                  </w:rPr>
                  <w:t>☒</w:t>
                </w:r>
              </w:p>
            </w:tc>
          </w:sdtContent>
        </w:sdt>
        <w:tc>
          <w:tcPr>
            <w:tcW w:w="1547" w:type="dxa"/>
            <w:vAlign w:val="center"/>
          </w:tcPr>
          <w:p w14:paraId="313E561E" w14:textId="720A1EB5" w:rsidR="00704F83" w:rsidRPr="00022C9B" w:rsidRDefault="00FC219F" w:rsidP="007052F5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364</w:t>
            </w:r>
          </w:p>
        </w:tc>
        <w:tc>
          <w:tcPr>
            <w:tcW w:w="1594" w:type="dxa"/>
            <w:vAlign w:val="center"/>
          </w:tcPr>
          <w:p w14:paraId="3F7A953D" w14:textId="7DADE493" w:rsidR="00704F83" w:rsidRPr="00022C9B" w:rsidRDefault="00FC219F" w:rsidP="00F47CD7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2156</w:t>
            </w:r>
          </w:p>
        </w:tc>
      </w:tr>
      <w:tr w:rsidR="00704F83" w:rsidRPr="00022C9B" w14:paraId="34739758" w14:textId="77777777" w:rsidTr="00B646B4">
        <w:trPr>
          <w:trHeight w:val="18"/>
          <w:jc w:val="center"/>
        </w:trPr>
        <w:tc>
          <w:tcPr>
            <w:tcW w:w="1384" w:type="dxa"/>
            <w:vAlign w:val="center"/>
          </w:tcPr>
          <w:p w14:paraId="38E12A75" w14:textId="77777777" w:rsidR="00704F83" w:rsidRPr="00022C9B" w:rsidRDefault="00704F83" w:rsidP="00704F83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 w:rsidRPr="00022C9B">
              <w:rPr>
                <w:sz w:val="20"/>
                <w:szCs w:val="20"/>
                <w:lang w:val="es-AR"/>
              </w:rPr>
              <w:t>3</w:t>
            </w:r>
          </w:p>
        </w:tc>
        <w:sdt>
          <w:sdtPr>
            <w:rPr>
              <w:sz w:val="20"/>
              <w:szCs w:val="20"/>
              <w:lang w:val="es-AR"/>
            </w:rPr>
            <w:id w:val="-1056229123"/>
            <w:placeholder>
              <w:docPart w:val="50DDC3FC96D3443CB84CCF0CA49DC856"/>
            </w:placeholder>
            <w:comboBox>
              <w:listItem w:value="Elija un elemento."/>
              <w:listItem w:displayText="1200W Digital" w:value="1200W Digital"/>
              <w:listItem w:displayText="2000W Digital" w:value="2000W Digital"/>
              <w:listItem w:displayText="2200W Digital" w:value="2200W Digital"/>
              <w:listItem w:displayText="3000W Digital" w:value="3000W Digital"/>
              <w:listItem w:displayText="4000W Digital" w:value="4000W Digital"/>
              <w:listItem w:displayText="4500W Digital" w:value="4500W Digital"/>
              <w:listItem w:displayText="6000W Digital" w:value="6000W Digital"/>
              <w:listItem w:displayText="6500W Digital" w:value="6500W Digital"/>
              <w:listItem w:displayText="7000W Digital" w:value="7000W Digital"/>
            </w:comboBox>
          </w:sdtPr>
          <w:sdtEndPr/>
          <w:sdtContent>
            <w:tc>
              <w:tcPr>
                <w:tcW w:w="1730" w:type="dxa"/>
                <w:vAlign w:val="center"/>
              </w:tcPr>
              <w:p w14:paraId="3126913D" w14:textId="25C63412" w:rsidR="00704F83" w:rsidRPr="00022C9B" w:rsidRDefault="00594182" w:rsidP="00704F83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sz w:val="20"/>
                    <w:szCs w:val="20"/>
                    <w:lang w:val="es-AR"/>
                  </w:rPr>
                  <w:t>2200W Digital</w:t>
                </w:r>
              </w:p>
            </w:tc>
          </w:sdtContent>
        </w:sdt>
        <w:tc>
          <w:tcPr>
            <w:tcW w:w="951" w:type="dxa"/>
          </w:tcPr>
          <w:p w14:paraId="2F9E969F" w14:textId="7EF564AD" w:rsidR="00704F83" w:rsidRPr="00022C9B" w:rsidRDefault="00F74298" w:rsidP="00704F83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1</w:t>
            </w:r>
            <w:r w:rsidR="00DD3C9D">
              <w:rPr>
                <w:sz w:val="20"/>
                <w:szCs w:val="20"/>
                <w:lang w:val="es-AR"/>
              </w:rPr>
              <w:t>5</w:t>
            </w:r>
            <w:r>
              <w:rPr>
                <w:sz w:val="20"/>
                <w:szCs w:val="20"/>
                <w:lang w:val="es-AR"/>
              </w:rPr>
              <w:t>.</w:t>
            </w:r>
            <w:r w:rsidR="00DD3C9D">
              <w:rPr>
                <w:sz w:val="20"/>
                <w:szCs w:val="20"/>
                <w:lang w:val="es-AR"/>
              </w:rPr>
              <w:t>22</w:t>
            </w:r>
          </w:p>
        </w:tc>
        <w:tc>
          <w:tcPr>
            <w:tcW w:w="703" w:type="dxa"/>
          </w:tcPr>
          <w:p w14:paraId="720513D9" w14:textId="6833B08F" w:rsidR="00704F83" w:rsidRPr="00022C9B" w:rsidRDefault="00704F83" w:rsidP="00704F83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</w:p>
        </w:tc>
        <w:sdt>
          <w:sdtPr>
            <w:rPr>
              <w:sz w:val="20"/>
              <w:szCs w:val="20"/>
              <w:lang w:val="es-AR"/>
            </w:rPr>
            <w:id w:val="12765238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2" w:type="dxa"/>
              </w:tcPr>
              <w:p w14:paraId="47D74D9D" w14:textId="75A614FB" w:rsidR="00704F83" w:rsidRPr="00022C9B" w:rsidRDefault="00DD0637" w:rsidP="00704F83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AR"/>
                  </w:rPr>
                  <w:t>☒</w:t>
                </w:r>
              </w:p>
            </w:tc>
          </w:sdtContent>
        </w:sdt>
        <w:tc>
          <w:tcPr>
            <w:tcW w:w="1547" w:type="dxa"/>
            <w:vAlign w:val="center"/>
          </w:tcPr>
          <w:p w14:paraId="29C95B86" w14:textId="5E4EB301" w:rsidR="00704F83" w:rsidRPr="00022C9B" w:rsidRDefault="00FC219F" w:rsidP="003F362E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592</w:t>
            </w:r>
          </w:p>
        </w:tc>
        <w:tc>
          <w:tcPr>
            <w:tcW w:w="1594" w:type="dxa"/>
            <w:vAlign w:val="center"/>
          </w:tcPr>
          <w:p w14:paraId="2CC8F534" w14:textId="3A02DF01" w:rsidR="00704F83" w:rsidRPr="00022C9B" w:rsidRDefault="00FC219F" w:rsidP="00B3562A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1928</w:t>
            </w:r>
          </w:p>
        </w:tc>
      </w:tr>
      <w:tr w:rsidR="00FD07AF" w:rsidRPr="00022C9B" w14:paraId="7BF26DD8" w14:textId="77777777" w:rsidTr="00B646B4">
        <w:trPr>
          <w:trHeight w:val="18"/>
          <w:jc w:val="center"/>
        </w:trPr>
        <w:tc>
          <w:tcPr>
            <w:tcW w:w="1384" w:type="dxa"/>
            <w:vAlign w:val="center"/>
          </w:tcPr>
          <w:p w14:paraId="5181E16F" w14:textId="77777777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 w:rsidRPr="00022C9B">
              <w:rPr>
                <w:sz w:val="20"/>
                <w:szCs w:val="20"/>
                <w:lang w:val="es-AR"/>
              </w:rPr>
              <w:t>4</w:t>
            </w:r>
          </w:p>
        </w:tc>
        <w:sdt>
          <w:sdtPr>
            <w:rPr>
              <w:sz w:val="20"/>
              <w:szCs w:val="20"/>
              <w:lang w:val="es-AR"/>
            </w:rPr>
            <w:id w:val="-2046436314"/>
            <w:placeholder>
              <w:docPart w:val="814103281A2D4AC2A1A5F524F356968B"/>
            </w:placeholder>
            <w:comboBox>
              <w:listItem w:value="Elija un elemento."/>
              <w:listItem w:displayText="1200W Digital" w:value="1200W Digital"/>
              <w:listItem w:displayText="2000W Digital" w:value="2000W Digital"/>
              <w:listItem w:displayText="2200W Digital" w:value="2200W Digital"/>
              <w:listItem w:displayText="3000W Digital" w:value="3000W Digital"/>
              <w:listItem w:displayText="4000W Digital" w:value="4000W Digital"/>
              <w:listItem w:displayText="4500W Digital" w:value="4500W Digital"/>
              <w:listItem w:displayText="6000W Digital" w:value="6000W Digital"/>
              <w:listItem w:displayText="6500W Digital" w:value="6500W Digital"/>
              <w:listItem w:displayText="7000W Digital" w:value="7000W Digital"/>
            </w:comboBox>
          </w:sdtPr>
          <w:sdtEndPr/>
          <w:sdtContent>
            <w:tc>
              <w:tcPr>
                <w:tcW w:w="1730" w:type="dxa"/>
                <w:vAlign w:val="center"/>
              </w:tcPr>
              <w:p w14:paraId="7EB250B0" w14:textId="07164C7C" w:rsidR="00FD07AF" w:rsidRPr="00022C9B" w:rsidRDefault="00FD07AF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sz w:val="20"/>
                    <w:szCs w:val="20"/>
                    <w:lang w:val="es-AR"/>
                  </w:rPr>
                  <w:t>2</w:t>
                </w:r>
                <w:r w:rsidR="00832CDC">
                  <w:rPr>
                    <w:sz w:val="20"/>
                    <w:szCs w:val="20"/>
                    <w:lang w:val="es-AR"/>
                  </w:rPr>
                  <w:t>2</w:t>
                </w:r>
                <w:r>
                  <w:rPr>
                    <w:sz w:val="20"/>
                    <w:szCs w:val="20"/>
                    <w:lang w:val="es-AR"/>
                  </w:rPr>
                  <w:t>00W Digital</w:t>
                </w:r>
              </w:p>
            </w:tc>
          </w:sdtContent>
        </w:sdt>
        <w:tc>
          <w:tcPr>
            <w:tcW w:w="951" w:type="dxa"/>
          </w:tcPr>
          <w:p w14:paraId="19CE6953" w14:textId="48ED7EE7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16.3</w:t>
            </w:r>
          </w:p>
        </w:tc>
        <w:tc>
          <w:tcPr>
            <w:tcW w:w="703" w:type="dxa"/>
          </w:tcPr>
          <w:p w14:paraId="1EAB5285" w14:textId="77777777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</w:p>
        </w:tc>
        <w:sdt>
          <w:sdtPr>
            <w:rPr>
              <w:sz w:val="20"/>
              <w:szCs w:val="20"/>
              <w:lang w:val="es-AR"/>
            </w:rPr>
            <w:id w:val="-12092521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2" w:type="dxa"/>
              </w:tcPr>
              <w:p w14:paraId="2D898917" w14:textId="67BA0780" w:rsidR="00FD07AF" w:rsidRPr="00022C9B" w:rsidRDefault="00FD07AF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AR"/>
                  </w:rPr>
                  <w:t>☒</w:t>
                </w:r>
              </w:p>
            </w:tc>
          </w:sdtContent>
        </w:sdt>
        <w:tc>
          <w:tcPr>
            <w:tcW w:w="1547" w:type="dxa"/>
            <w:vAlign w:val="center"/>
          </w:tcPr>
          <w:p w14:paraId="105D09DB" w14:textId="65C9AB37" w:rsidR="00FD07AF" w:rsidRPr="00022C9B" w:rsidRDefault="00FC219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708</w:t>
            </w:r>
          </w:p>
        </w:tc>
        <w:tc>
          <w:tcPr>
            <w:tcW w:w="1594" w:type="dxa"/>
            <w:vAlign w:val="center"/>
          </w:tcPr>
          <w:p w14:paraId="5C4FC982" w14:textId="34E76781" w:rsidR="00FD07AF" w:rsidRPr="00022C9B" w:rsidRDefault="00FC219F" w:rsidP="003F362E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1812</w:t>
            </w:r>
          </w:p>
        </w:tc>
      </w:tr>
      <w:tr w:rsidR="00FD07AF" w:rsidRPr="00022C9B" w14:paraId="52533C0D" w14:textId="77777777" w:rsidTr="00B646B4">
        <w:trPr>
          <w:trHeight w:val="18"/>
          <w:jc w:val="center"/>
        </w:trPr>
        <w:tc>
          <w:tcPr>
            <w:tcW w:w="1384" w:type="dxa"/>
            <w:vAlign w:val="center"/>
          </w:tcPr>
          <w:p w14:paraId="1E6CEDB5" w14:textId="77777777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 w:rsidRPr="00022C9B">
              <w:rPr>
                <w:sz w:val="20"/>
                <w:szCs w:val="20"/>
                <w:lang w:val="es-AR"/>
              </w:rPr>
              <w:t>5</w:t>
            </w:r>
          </w:p>
        </w:tc>
        <w:sdt>
          <w:sdtPr>
            <w:rPr>
              <w:sz w:val="20"/>
              <w:szCs w:val="20"/>
              <w:lang w:val="es-AR"/>
            </w:rPr>
            <w:id w:val="403574562"/>
            <w:placeholder>
              <w:docPart w:val="0B107902D7BF45868EC15482A0F23545"/>
            </w:placeholder>
            <w:comboBox>
              <w:listItem w:value="Elija un elemento."/>
              <w:listItem w:displayText="1200W Digital" w:value="1200W Digital"/>
              <w:listItem w:displayText="2000W Digital" w:value="2000W Digital"/>
              <w:listItem w:displayText="2200W Digital" w:value="2200W Digital"/>
              <w:listItem w:displayText="3000W Digital" w:value="3000W Digital"/>
              <w:listItem w:displayText="4000W Digital" w:value="4000W Digital"/>
              <w:listItem w:displayText="4500W Digital" w:value="4500W Digital"/>
              <w:listItem w:displayText="6000W Digital" w:value="6000W Digital"/>
              <w:listItem w:displayText="6500W Digital" w:value="6500W Digital"/>
              <w:listItem w:displayText="7000W Digital" w:value="7000W Digital"/>
            </w:comboBox>
          </w:sdtPr>
          <w:sdtEndPr/>
          <w:sdtContent>
            <w:tc>
              <w:tcPr>
                <w:tcW w:w="1730" w:type="dxa"/>
                <w:vAlign w:val="center"/>
              </w:tcPr>
              <w:p w14:paraId="53E80481" w14:textId="4E50F50D" w:rsidR="00FD07AF" w:rsidRPr="00022C9B" w:rsidRDefault="00B77C06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sz w:val="20"/>
                    <w:szCs w:val="20"/>
                    <w:lang w:val="es-AR"/>
                  </w:rPr>
                  <w:t>3</w:t>
                </w:r>
                <w:r w:rsidR="00FD07AF">
                  <w:rPr>
                    <w:sz w:val="20"/>
                    <w:szCs w:val="20"/>
                    <w:lang w:val="es-AR"/>
                  </w:rPr>
                  <w:t>000W Digital</w:t>
                </w:r>
              </w:p>
            </w:tc>
          </w:sdtContent>
        </w:sdt>
        <w:tc>
          <w:tcPr>
            <w:tcW w:w="951" w:type="dxa"/>
          </w:tcPr>
          <w:p w14:paraId="0701BB35" w14:textId="45FC3D50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19.</w:t>
            </w:r>
            <w:r w:rsidR="00DD3C9D">
              <w:rPr>
                <w:sz w:val="20"/>
                <w:szCs w:val="20"/>
                <w:lang w:val="es-AR"/>
              </w:rPr>
              <w:t>4</w:t>
            </w:r>
          </w:p>
        </w:tc>
        <w:tc>
          <w:tcPr>
            <w:tcW w:w="703" w:type="dxa"/>
          </w:tcPr>
          <w:p w14:paraId="68779AC5" w14:textId="77777777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</w:p>
        </w:tc>
        <w:sdt>
          <w:sdtPr>
            <w:rPr>
              <w:sz w:val="20"/>
              <w:szCs w:val="20"/>
              <w:lang w:val="es-AR"/>
            </w:rPr>
            <w:id w:val="-9189465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2" w:type="dxa"/>
              </w:tcPr>
              <w:p w14:paraId="4F797273" w14:textId="13D9F909" w:rsidR="00FD07AF" w:rsidRPr="00022C9B" w:rsidRDefault="006B58E2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AR"/>
                  </w:rPr>
                  <w:t>☒</w:t>
                </w:r>
              </w:p>
            </w:tc>
          </w:sdtContent>
        </w:sdt>
        <w:tc>
          <w:tcPr>
            <w:tcW w:w="1547" w:type="dxa"/>
            <w:vAlign w:val="center"/>
          </w:tcPr>
          <w:p w14:paraId="01287B6D" w14:textId="72B03CBA" w:rsidR="00FD07AF" w:rsidRPr="00022C9B" w:rsidRDefault="00FC219F" w:rsidP="002E509B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2221</w:t>
            </w:r>
          </w:p>
        </w:tc>
        <w:tc>
          <w:tcPr>
            <w:tcW w:w="1594" w:type="dxa"/>
            <w:vAlign w:val="center"/>
          </w:tcPr>
          <w:p w14:paraId="0913A951" w14:textId="007EB0A2" w:rsidR="00FD07AF" w:rsidRPr="00022C9B" w:rsidRDefault="00FC219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803</w:t>
            </w:r>
          </w:p>
        </w:tc>
      </w:tr>
      <w:tr w:rsidR="00FD07AF" w:rsidRPr="00022C9B" w14:paraId="76F3CB48" w14:textId="77777777" w:rsidTr="00B646B4">
        <w:trPr>
          <w:trHeight w:val="18"/>
          <w:jc w:val="center"/>
        </w:trPr>
        <w:tc>
          <w:tcPr>
            <w:tcW w:w="1384" w:type="dxa"/>
            <w:vAlign w:val="center"/>
          </w:tcPr>
          <w:p w14:paraId="5E33A9D5" w14:textId="77777777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 w:rsidRPr="00022C9B">
              <w:rPr>
                <w:sz w:val="20"/>
                <w:szCs w:val="20"/>
                <w:lang w:val="es-AR"/>
              </w:rPr>
              <w:t>6</w:t>
            </w:r>
          </w:p>
        </w:tc>
        <w:sdt>
          <w:sdtPr>
            <w:rPr>
              <w:sz w:val="20"/>
              <w:szCs w:val="20"/>
              <w:lang w:val="es-AR"/>
            </w:rPr>
            <w:id w:val="-949929059"/>
            <w:placeholder>
              <w:docPart w:val="562315AE14714DEBA6DAE2FEA5E300F8"/>
            </w:placeholder>
            <w:comboBox>
              <w:listItem w:value="Elija un elemento."/>
              <w:listItem w:displayText="1200W Digital" w:value="1200W Digital"/>
              <w:listItem w:displayText="2000W Digital" w:value="2000W Digital"/>
              <w:listItem w:displayText="2200W Digital" w:value="2200W Digital"/>
              <w:listItem w:displayText="3000W Digital" w:value="3000W Digital"/>
              <w:listItem w:displayText="4000W Digital" w:value="4000W Digital"/>
              <w:listItem w:displayText="4500W Digital" w:value="4500W Digital"/>
              <w:listItem w:displayText="6000W Digital" w:value="6000W Digital"/>
              <w:listItem w:displayText="6500W Digital" w:value="6500W Digital"/>
              <w:listItem w:displayText="7000W Digital" w:value="7000W Digital"/>
            </w:comboBox>
          </w:sdtPr>
          <w:sdtEndPr/>
          <w:sdtContent>
            <w:tc>
              <w:tcPr>
                <w:tcW w:w="1730" w:type="dxa"/>
                <w:vAlign w:val="center"/>
              </w:tcPr>
              <w:p w14:paraId="7F073022" w14:textId="27137EAB" w:rsidR="00FD07AF" w:rsidRPr="00022C9B" w:rsidRDefault="00AB2305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sz w:val="20"/>
                    <w:szCs w:val="20"/>
                    <w:lang w:val="es-AR"/>
                  </w:rPr>
                  <w:t>2000W Digital</w:t>
                </w:r>
              </w:p>
            </w:tc>
          </w:sdtContent>
        </w:sdt>
        <w:tc>
          <w:tcPr>
            <w:tcW w:w="951" w:type="dxa"/>
          </w:tcPr>
          <w:p w14:paraId="51CE8DCC" w14:textId="69F71A9D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18.23</w:t>
            </w:r>
          </w:p>
        </w:tc>
        <w:tc>
          <w:tcPr>
            <w:tcW w:w="703" w:type="dxa"/>
          </w:tcPr>
          <w:p w14:paraId="7C22B847" w14:textId="77777777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</w:p>
        </w:tc>
        <w:sdt>
          <w:sdtPr>
            <w:rPr>
              <w:sz w:val="20"/>
              <w:szCs w:val="20"/>
              <w:lang w:val="es-AR"/>
            </w:rPr>
            <w:id w:val="-19126106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2" w:type="dxa"/>
              </w:tcPr>
              <w:p w14:paraId="5B046E95" w14:textId="44B8D390" w:rsidR="00FD07AF" w:rsidRPr="00022C9B" w:rsidRDefault="00FD07AF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AR"/>
                  </w:rPr>
                  <w:t>☒</w:t>
                </w:r>
              </w:p>
            </w:tc>
          </w:sdtContent>
        </w:sdt>
        <w:tc>
          <w:tcPr>
            <w:tcW w:w="1547" w:type="dxa"/>
            <w:vAlign w:val="center"/>
          </w:tcPr>
          <w:p w14:paraId="54132E75" w14:textId="72AF6BF4" w:rsidR="00FD07AF" w:rsidRPr="00022C9B" w:rsidRDefault="00FC219F" w:rsidP="00F47CD7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89</w:t>
            </w:r>
          </w:p>
        </w:tc>
        <w:tc>
          <w:tcPr>
            <w:tcW w:w="1594" w:type="dxa"/>
            <w:vAlign w:val="center"/>
          </w:tcPr>
          <w:p w14:paraId="7EEA20A8" w14:textId="373DD8BC" w:rsidR="00FD07AF" w:rsidRPr="00022C9B" w:rsidRDefault="00FC219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2431</w:t>
            </w:r>
          </w:p>
        </w:tc>
      </w:tr>
      <w:tr w:rsidR="00FD07AF" w:rsidRPr="00022C9B" w14:paraId="3E461D89" w14:textId="77777777" w:rsidTr="00B646B4">
        <w:trPr>
          <w:trHeight w:val="18"/>
          <w:jc w:val="center"/>
        </w:trPr>
        <w:tc>
          <w:tcPr>
            <w:tcW w:w="1384" w:type="dxa"/>
            <w:vAlign w:val="center"/>
          </w:tcPr>
          <w:p w14:paraId="01CA8BE9" w14:textId="77777777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 w:rsidRPr="00022C9B">
              <w:rPr>
                <w:sz w:val="20"/>
                <w:szCs w:val="20"/>
                <w:lang w:val="es-AR"/>
              </w:rPr>
              <w:t>7</w:t>
            </w:r>
          </w:p>
        </w:tc>
        <w:sdt>
          <w:sdtPr>
            <w:rPr>
              <w:sz w:val="20"/>
              <w:szCs w:val="20"/>
              <w:lang w:val="es-AR"/>
            </w:rPr>
            <w:id w:val="1335109432"/>
            <w:placeholder>
              <w:docPart w:val="134F4EEB86C94CEB951AC9DB3778091F"/>
            </w:placeholder>
            <w:comboBox>
              <w:listItem w:value="Elija un elemento."/>
              <w:listItem w:displayText="1200W Digital" w:value="1200W Digital"/>
              <w:listItem w:displayText="2000W Digital" w:value="2000W Digital"/>
              <w:listItem w:displayText="2200W Digital" w:value="2200W Digital"/>
              <w:listItem w:displayText="3000W Digital" w:value="3000W Digital"/>
              <w:listItem w:displayText="4000W Digital" w:value="4000W Digital"/>
              <w:listItem w:displayText="4500W Digital" w:value="4500W Digital"/>
              <w:listItem w:displayText="6000W Digital" w:value="6000W Digital"/>
              <w:listItem w:displayText="6500W Digital" w:value="6500W Digital"/>
              <w:listItem w:displayText="7000W Digital" w:value="7000W Digital"/>
            </w:comboBox>
          </w:sdtPr>
          <w:sdtEndPr/>
          <w:sdtContent>
            <w:tc>
              <w:tcPr>
                <w:tcW w:w="1730" w:type="dxa"/>
                <w:vAlign w:val="center"/>
              </w:tcPr>
              <w:p w14:paraId="52661BC5" w14:textId="0C4327FA" w:rsidR="00FD07AF" w:rsidRPr="00022C9B" w:rsidRDefault="00FD07AF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sz w:val="20"/>
                    <w:szCs w:val="20"/>
                    <w:lang w:val="es-AR"/>
                  </w:rPr>
                  <w:t>2</w:t>
                </w:r>
                <w:r w:rsidR="00B77C06">
                  <w:rPr>
                    <w:sz w:val="20"/>
                    <w:szCs w:val="20"/>
                    <w:lang w:val="es-AR"/>
                  </w:rPr>
                  <w:t>2</w:t>
                </w:r>
                <w:r>
                  <w:rPr>
                    <w:sz w:val="20"/>
                    <w:szCs w:val="20"/>
                    <w:lang w:val="es-AR"/>
                  </w:rPr>
                  <w:t>00W Digital</w:t>
                </w:r>
              </w:p>
            </w:tc>
          </w:sdtContent>
        </w:sdt>
        <w:tc>
          <w:tcPr>
            <w:tcW w:w="951" w:type="dxa"/>
          </w:tcPr>
          <w:p w14:paraId="32444244" w14:textId="6A1630C7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16.3</w:t>
            </w:r>
          </w:p>
        </w:tc>
        <w:tc>
          <w:tcPr>
            <w:tcW w:w="703" w:type="dxa"/>
          </w:tcPr>
          <w:p w14:paraId="7FAEF22E" w14:textId="77777777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</w:p>
        </w:tc>
        <w:sdt>
          <w:sdtPr>
            <w:rPr>
              <w:sz w:val="20"/>
              <w:szCs w:val="20"/>
              <w:lang w:val="es-AR"/>
            </w:rPr>
            <w:id w:val="-3454801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2" w:type="dxa"/>
              </w:tcPr>
              <w:p w14:paraId="758DD9DA" w14:textId="22199BB5" w:rsidR="00FD07AF" w:rsidRPr="00022C9B" w:rsidRDefault="00FD07AF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AR"/>
                  </w:rPr>
                  <w:t>☒</w:t>
                </w:r>
              </w:p>
            </w:tc>
          </w:sdtContent>
        </w:sdt>
        <w:tc>
          <w:tcPr>
            <w:tcW w:w="1547" w:type="dxa"/>
            <w:vAlign w:val="center"/>
          </w:tcPr>
          <w:p w14:paraId="5DEB65DF" w14:textId="7B9C6396" w:rsidR="00FD07AF" w:rsidRPr="00022C9B" w:rsidRDefault="00FC219F" w:rsidP="00F47CD7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885</w:t>
            </w:r>
          </w:p>
        </w:tc>
        <w:tc>
          <w:tcPr>
            <w:tcW w:w="1594" w:type="dxa"/>
            <w:vAlign w:val="center"/>
          </w:tcPr>
          <w:p w14:paraId="2AB00896" w14:textId="2D6E2369" w:rsidR="00FD07AF" w:rsidRPr="00022C9B" w:rsidRDefault="00FC219F" w:rsidP="003F362E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1635</w:t>
            </w:r>
          </w:p>
        </w:tc>
      </w:tr>
      <w:tr w:rsidR="00FD07AF" w:rsidRPr="00022C9B" w14:paraId="028C3EB8" w14:textId="77777777" w:rsidTr="00B646B4">
        <w:trPr>
          <w:trHeight w:val="18"/>
          <w:jc w:val="center"/>
        </w:trPr>
        <w:tc>
          <w:tcPr>
            <w:tcW w:w="1384" w:type="dxa"/>
            <w:vAlign w:val="center"/>
          </w:tcPr>
          <w:p w14:paraId="22E7EFB5" w14:textId="77777777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 w:rsidRPr="00022C9B">
              <w:rPr>
                <w:sz w:val="20"/>
                <w:szCs w:val="20"/>
                <w:lang w:val="es-AR"/>
              </w:rPr>
              <w:t>8</w:t>
            </w:r>
          </w:p>
        </w:tc>
        <w:sdt>
          <w:sdtPr>
            <w:rPr>
              <w:sz w:val="20"/>
              <w:szCs w:val="20"/>
              <w:lang w:val="es-AR"/>
            </w:rPr>
            <w:id w:val="-799298797"/>
            <w:placeholder>
              <w:docPart w:val="095BA12B4200421EB42B9F2B969085D0"/>
            </w:placeholder>
            <w:comboBox>
              <w:listItem w:value="Elija un elemento."/>
              <w:listItem w:displayText="1200W Digital" w:value="1200W Digital"/>
              <w:listItem w:displayText="2000W Digital" w:value="2000W Digital"/>
              <w:listItem w:displayText="2200W Digital" w:value="2200W Digital"/>
              <w:listItem w:displayText="3000W Digital" w:value="3000W Digital"/>
              <w:listItem w:displayText="4000W Digital" w:value="4000W Digital"/>
              <w:listItem w:displayText="4500W Digital" w:value="4500W Digital"/>
              <w:listItem w:displayText="6000W Digital" w:value="6000W Digital"/>
              <w:listItem w:displayText="6500W Digital" w:value="6500W Digital"/>
              <w:listItem w:displayText="7000W Digital" w:value="7000W Digital"/>
            </w:comboBox>
          </w:sdtPr>
          <w:sdtEndPr/>
          <w:sdtContent>
            <w:tc>
              <w:tcPr>
                <w:tcW w:w="1730" w:type="dxa"/>
                <w:vAlign w:val="center"/>
              </w:tcPr>
              <w:p w14:paraId="36E3AB8D" w14:textId="361C61EF" w:rsidR="00FD07AF" w:rsidRPr="00022C9B" w:rsidRDefault="00FD07AF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sz w:val="20"/>
                    <w:szCs w:val="20"/>
                    <w:lang w:val="es-AR"/>
                  </w:rPr>
                  <w:t>3000W Digital</w:t>
                </w:r>
              </w:p>
            </w:tc>
          </w:sdtContent>
        </w:sdt>
        <w:tc>
          <w:tcPr>
            <w:tcW w:w="951" w:type="dxa"/>
          </w:tcPr>
          <w:p w14:paraId="57390DEC" w14:textId="6F8DECBC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2</w:t>
            </w:r>
            <w:r w:rsidR="00DD3C9D">
              <w:rPr>
                <w:sz w:val="20"/>
                <w:szCs w:val="20"/>
                <w:lang w:val="es-AR"/>
              </w:rPr>
              <w:t>0</w:t>
            </w:r>
            <w:r>
              <w:rPr>
                <w:sz w:val="20"/>
                <w:szCs w:val="20"/>
                <w:lang w:val="es-AR"/>
              </w:rPr>
              <w:t>.</w:t>
            </w:r>
            <w:r w:rsidR="00DD3C9D">
              <w:rPr>
                <w:sz w:val="20"/>
                <w:szCs w:val="20"/>
                <w:lang w:val="es-AR"/>
              </w:rPr>
              <w:t>3</w:t>
            </w:r>
          </w:p>
        </w:tc>
        <w:tc>
          <w:tcPr>
            <w:tcW w:w="703" w:type="dxa"/>
          </w:tcPr>
          <w:p w14:paraId="42D7FE6F" w14:textId="1A28B463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</w:p>
        </w:tc>
        <w:sdt>
          <w:sdtPr>
            <w:rPr>
              <w:sz w:val="20"/>
              <w:szCs w:val="20"/>
              <w:lang w:val="es-AR"/>
            </w:rPr>
            <w:id w:val="5229016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2" w:type="dxa"/>
              </w:tcPr>
              <w:p w14:paraId="7348D125" w14:textId="68C1CB5B" w:rsidR="00FD07AF" w:rsidRPr="00022C9B" w:rsidRDefault="00FD07AF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AR"/>
                  </w:rPr>
                  <w:t>☒</w:t>
                </w:r>
              </w:p>
            </w:tc>
          </w:sdtContent>
        </w:sdt>
        <w:tc>
          <w:tcPr>
            <w:tcW w:w="1547" w:type="dxa"/>
            <w:vAlign w:val="center"/>
          </w:tcPr>
          <w:p w14:paraId="4B8C7D10" w14:textId="07AE5361" w:rsidR="00FD07AF" w:rsidRPr="00022C9B" w:rsidRDefault="00FC219F" w:rsidP="003F362E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371</w:t>
            </w:r>
          </w:p>
        </w:tc>
        <w:tc>
          <w:tcPr>
            <w:tcW w:w="1594" w:type="dxa"/>
            <w:vAlign w:val="center"/>
          </w:tcPr>
          <w:p w14:paraId="67A6BC21" w14:textId="1F9B98B1" w:rsidR="00FD07AF" w:rsidRPr="00022C9B" w:rsidRDefault="00FC219F" w:rsidP="003F362E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2653</w:t>
            </w:r>
          </w:p>
        </w:tc>
      </w:tr>
      <w:tr w:rsidR="00FD07AF" w:rsidRPr="00022C9B" w14:paraId="67ECBE1A" w14:textId="77777777" w:rsidTr="00B646B4">
        <w:trPr>
          <w:trHeight w:val="18"/>
          <w:jc w:val="center"/>
        </w:trPr>
        <w:tc>
          <w:tcPr>
            <w:tcW w:w="1384" w:type="dxa"/>
            <w:vAlign w:val="center"/>
          </w:tcPr>
          <w:p w14:paraId="594ECE91" w14:textId="77777777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 w:rsidRPr="00022C9B">
              <w:rPr>
                <w:sz w:val="20"/>
                <w:szCs w:val="20"/>
                <w:lang w:val="es-AR"/>
              </w:rPr>
              <w:t>9</w:t>
            </w:r>
          </w:p>
        </w:tc>
        <w:sdt>
          <w:sdtPr>
            <w:rPr>
              <w:sz w:val="20"/>
              <w:szCs w:val="20"/>
              <w:lang w:val="es-AR"/>
            </w:rPr>
            <w:id w:val="1290018588"/>
            <w:placeholder>
              <w:docPart w:val="46127DE2DCD14CECB07C0697C61DC557"/>
            </w:placeholder>
            <w:comboBox>
              <w:listItem w:value="Elija un elemento."/>
              <w:listItem w:displayText="1200W Digital" w:value="1200W Digital"/>
              <w:listItem w:displayText="2000W Digital" w:value="2000W Digital"/>
              <w:listItem w:displayText="2200W Digital" w:value="2200W Digital"/>
              <w:listItem w:displayText="3000W Digital" w:value="3000W Digital"/>
              <w:listItem w:displayText="4000W Digital" w:value="4000W Digital"/>
              <w:listItem w:displayText="4500W Digital" w:value="4500W Digital"/>
              <w:listItem w:displayText="6000W Digital" w:value="6000W Digital"/>
              <w:listItem w:displayText="6500W Digital" w:value="6500W Digital"/>
              <w:listItem w:displayText="7000W Digital" w:value="7000W Digital"/>
            </w:comboBox>
          </w:sdtPr>
          <w:sdtEndPr/>
          <w:sdtContent>
            <w:tc>
              <w:tcPr>
                <w:tcW w:w="1730" w:type="dxa"/>
                <w:vAlign w:val="center"/>
              </w:tcPr>
              <w:p w14:paraId="3F577395" w14:textId="3135C839" w:rsidR="00FD07AF" w:rsidRPr="00022C9B" w:rsidRDefault="00B77C06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sz w:val="20"/>
                    <w:szCs w:val="20"/>
                    <w:lang w:val="es-AR"/>
                  </w:rPr>
                  <w:t>3</w:t>
                </w:r>
                <w:r w:rsidR="00390197">
                  <w:rPr>
                    <w:sz w:val="20"/>
                    <w:szCs w:val="20"/>
                    <w:lang w:val="es-AR"/>
                  </w:rPr>
                  <w:t>000W Digital</w:t>
                </w:r>
              </w:p>
            </w:tc>
          </w:sdtContent>
        </w:sdt>
        <w:tc>
          <w:tcPr>
            <w:tcW w:w="951" w:type="dxa"/>
          </w:tcPr>
          <w:p w14:paraId="18FA02FB" w14:textId="126A4448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18.</w:t>
            </w:r>
            <w:r w:rsidR="00DD3C9D">
              <w:rPr>
                <w:sz w:val="20"/>
                <w:szCs w:val="20"/>
                <w:lang w:val="es-AR"/>
              </w:rPr>
              <w:t>1</w:t>
            </w:r>
          </w:p>
        </w:tc>
        <w:tc>
          <w:tcPr>
            <w:tcW w:w="703" w:type="dxa"/>
          </w:tcPr>
          <w:p w14:paraId="4A512795" w14:textId="1E93CF83" w:rsidR="00FD07AF" w:rsidRPr="00022C9B" w:rsidRDefault="00FD07AF" w:rsidP="00FD07AF">
            <w:pPr>
              <w:pStyle w:val="Textoennegritaazul"/>
              <w:spacing w:before="40" w:after="40"/>
              <w:jc w:val="both"/>
              <w:rPr>
                <w:sz w:val="20"/>
                <w:szCs w:val="20"/>
                <w:lang w:val="es-AR"/>
              </w:rPr>
            </w:pPr>
          </w:p>
        </w:tc>
        <w:sdt>
          <w:sdtPr>
            <w:rPr>
              <w:sz w:val="20"/>
              <w:szCs w:val="20"/>
              <w:lang w:val="es-AR"/>
            </w:rPr>
            <w:id w:val="-190967860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2" w:type="dxa"/>
              </w:tcPr>
              <w:p w14:paraId="26685526" w14:textId="2CA4E804" w:rsidR="00FD07AF" w:rsidRPr="00022C9B" w:rsidRDefault="00FD07AF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AR"/>
                  </w:rPr>
                  <w:t>☒</w:t>
                </w:r>
              </w:p>
            </w:tc>
          </w:sdtContent>
        </w:sdt>
        <w:tc>
          <w:tcPr>
            <w:tcW w:w="1547" w:type="dxa"/>
            <w:vAlign w:val="center"/>
          </w:tcPr>
          <w:p w14:paraId="0B975A5D" w14:textId="4D65FA6A" w:rsidR="00FD07AF" w:rsidRPr="00022C9B" w:rsidRDefault="00FC219F" w:rsidP="00F47CD7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2858</w:t>
            </w:r>
          </w:p>
        </w:tc>
        <w:tc>
          <w:tcPr>
            <w:tcW w:w="1594" w:type="dxa"/>
            <w:vAlign w:val="center"/>
          </w:tcPr>
          <w:p w14:paraId="4872672B" w14:textId="47BE909E" w:rsidR="00FD07AF" w:rsidRPr="00022C9B" w:rsidRDefault="00FC219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166</w:t>
            </w:r>
          </w:p>
        </w:tc>
      </w:tr>
      <w:tr w:rsidR="00FD07AF" w:rsidRPr="00022C9B" w14:paraId="44718F7E" w14:textId="77777777" w:rsidTr="00B646B4">
        <w:trPr>
          <w:trHeight w:val="18"/>
          <w:jc w:val="center"/>
        </w:trPr>
        <w:tc>
          <w:tcPr>
            <w:tcW w:w="1384" w:type="dxa"/>
            <w:vAlign w:val="center"/>
          </w:tcPr>
          <w:p w14:paraId="0045D15A" w14:textId="77777777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 w:rsidRPr="00022C9B">
              <w:rPr>
                <w:sz w:val="20"/>
                <w:szCs w:val="20"/>
                <w:lang w:val="es-AR"/>
              </w:rPr>
              <w:t>10</w:t>
            </w:r>
          </w:p>
        </w:tc>
        <w:sdt>
          <w:sdtPr>
            <w:rPr>
              <w:sz w:val="20"/>
              <w:szCs w:val="20"/>
              <w:lang w:val="es-AR"/>
            </w:rPr>
            <w:id w:val="-782494484"/>
            <w:placeholder>
              <w:docPart w:val="7A739487AD924545BA7CBE68B2D273E2"/>
            </w:placeholder>
            <w:comboBox>
              <w:listItem w:value="Elija un elemento."/>
              <w:listItem w:displayText="1200W Digital" w:value="1200W Digital"/>
              <w:listItem w:displayText="2000W Digital" w:value="2000W Digital"/>
              <w:listItem w:displayText="2200W Digital" w:value="2200W Digital"/>
              <w:listItem w:displayText="3000W Digital" w:value="3000W Digital"/>
              <w:listItem w:displayText="4000W Digital" w:value="4000W Digital"/>
              <w:listItem w:displayText="4500W Digital" w:value="4500W Digital"/>
              <w:listItem w:displayText="6000W Digital" w:value="6000W Digital"/>
              <w:listItem w:displayText="6500W Digital" w:value="6500W Digital"/>
              <w:listItem w:displayText="7000W Digital" w:value="7000W Digital"/>
            </w:comboBox>
          </w:sdtPr>
          <w:sdtEndPr/>
          <w:sdtContent>
            <w:tc>
              <w:tcPr>
                <w:tcW w:w="1730" w:type="dxa"/>
                <w:vAlign w:val="center"/>
              </w:tcPr>
              <w:p w14:paraId="117D1E60" w14:textId="2F19E31A" w:rsidR="00FD07AF" w:rsidRPr="00022C9B" w:rsidRDefault="00B77C06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sz w:val="20"/>
                    <w:szCs w:val="20"/>
                    <w:lang w:val="es-AR"/>
                  </w:rPr>
                  <w:t>3</w:t>
                </w:r>
                <w:r w:rsidR="00FD07AF">
                  <w:rPr>
                    <w:sz w:val="20"/>
                    <w:szCs w:val="20"/>
                    <w:lang w:val="es-AR"/>
                  </w:rPr>
                  <w:t>000W Digital</w:t>
                </w:r>
              </w:p>
            </w:tc>
          </w:sdtContent>
        </w:sdt>
        <w:tc>
          <w:tcPr>
            <w:tcW w:w="951" w:type="dxa"/>
          </w:tcPr>
          <w:p w14:paraId="0802F098" w14:textId="79EA6A2B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21.2</w:t>
            </w:r>
          </w:p>
        </w:tc>
        <w:tc>
          <w:tcPr>
            <w:tcW w:w="703" w:type="dxa"/>
          </w:tcPr>
          <w:p w14:paraId="73D49D09" w14:textId="7CB4A3ED" w:rsidR="00FD07AF" w:rsidRPr="00022C9B" w:rsidRDefault="00FD07AF" w:rsidP="00FD07AF">
            <w:pPr>
              <w:pStyle w:val="Textoennegritaazul"/>
              <w:spacing w:before="40" w:after="40"/>
              <w:jc w:val="left"/>
              <w:rPr>
                <w:sz w:val="20"/>
                <w:szCs w:val="20"/>
                <w:lang w:val="es-AR"/>
              </w:rPr>
            </w:pPr>
          </w:p>
        </w:tc>
        <w:sdt>
          <w:sdtPr>
            <w:rPr>
              <w:sz w:val="20"/>
              <w:szCs w:val="20"/>
              <w:lang w:val="es-AR"/>
            </w:rPr>
            <w:id w:val="11503275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2" w:type="dxa"/>
              </w:tcPr>
              <w:p w14:paraId="3E995FE8" w14:textId="519E4BA0" w:rsidR="00FD07AF" w:rsidRPr="00022C9B" w:rsidRDefault="00FD07AF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AR"/>
                  </w:rPr>
                  <w:t>☒</w:t>
                </w:r>
              </w:p>
            </w:tc>
          </w:sdtContent>
        </w:sdt>
        <w:tc>
          <w:tcPr>
            <w:tcW w:w="1547" w:type="dxa"/>
            <w:vAlign w:val="center"/>
          </w:tcPr>
          <w:p w14:paraId="1D011A14" w14:textId="5C19EC28" w:rsidR="00FD07AF" w:rsidRPr="00022C9B" w:rsidRDefault="00FC219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450</w:t>
            </w:r>
          </w:p>
        </w:tc>
        <w:tc>
          <w:tcPr>
            <w:tcW w:w="1594" w:type="dxa"/>
            <w:vAlign w:val="center"/>
          </w:tcPr>
          <w:p w14:paraId="4E524017" w14:textId="0312AF9C" w:rsidR="00FD07AF" w:rsidRPr="00022C9B" w:rsidRDefault="00FC219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2574</w:t>
            </w:r>
          </w:p>
        </w:tc>
      </w:tr>
      <w:tr w:rsidR="00FD07AF" w:rsidRPr="00022C9B" w14:paraId="43179EF9" w14:textId="77777777" w:rsidTr="00B646B4">
        <w:trPr>
          <w:trHeight w:val="18"/>
          <w:jc w:val="center"/>
        </w:trPr>
        <w:tc>
          <w:tcPr>
            <w:tcW w:w="1384" w:type="dxa"/>
            <w:vAlign w:val="center"/>
          </w:tcPr>
          <w:p w14:paraId="539AA625" w14:textId="77777777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 w:rsidRPr="00022C9B">
              <w:rPr>
                <w:sz w:val="20"/>
                <w:szCs w:val="20"/>
                <w:lang w:val="es-AR"/>
              </w:rPr>
              <w:t>11</w:t>
            </w:r>
          </w:p>
        </w:tc>
        <w:sdt>
          <w:sdtPr>
            <w:rPr>
              <w:sz w:val="20"/>
              <w:szCs w:val="20"/>
              <w:lang w:val="es-AR"/>
            </w:rPr>
            <w:id w:val="-542676191"/>
            <w:placeholder>
              <w:docPart w:val="B026EA22D4294814AED25AEFA00C8236"/>
            </w:placeholder>
            <w:comboBox>
              <w:listItem w:value="Elija un elemento."/>
              <w:listItem w:displayText="1200W Digital" w:value="1200W Digital"/>
              <w:listItem w:displayText="2000W Digital" w:value="2000W Digital"/>
              <w:listItem w:displayText="2200W Digital" w:value="2200W Digital"/>
              <w:listItem w:displayText="3000W Digital" w:value="3000W Digital"/>
              <w:listItem w:displayText="4000W Digital" w:value="4000W Digital"/>
              <w:listItem w:displayText="4500W Digital" w:value="4500W Digital"/>
              <w:listItem w:displayText="6000W Digital" w:value="6000W Digital"/>
              <w:listItem w:displayText="6500W Digital" w:value="6500W Digital"/>
              <w:listItem w:displayText="7000W Digital" w:value="7000W Digital"/>
            </w:comboBox>
          </w:sdtPr>
          <w:sdtEndPr/>
          <w:sdtContent>
            <w:tc>
              <w:tcPr>
                <w:tcW w:w="1730" w:type="dxa"/>
                <w:vAlign w:val="center"/>
              </w:tcPr>
              <w:p w14:paraId="6EE4BD51" w14:textId="5E6F02D9" w:rsidR="00FD07AF" w:rsidRPr="00022C9B" w:rsidRDefault="00B77C06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sz w:val="20"/>
                    <w:szCs w:val="20"/>
                    <w:lang w:val="es-AR"/>
                  </w:rPr>
                  <w:t>3</w:t>
                </w:r>
                <w:r w:rsidR="00FD07AF">
                  <w:rPr>
                    <w:sz w:val="20"/>
                    <w:szCs w:val="20"/>
                    <w:lang w:val="es-AR"/>
                  </w:rPr>
                  <w:t>000W Digital</w:t>
                </w:r>
              </w:p>
            </w:tc>
          </w:sdtContent>
        </w:sdt>
        <w:tc>
          <w:tcPr>
            <w:tcW w:w="951" w:type="dxa"/>
          </w:tcPr>
          <w:p w14:paraId="583FD17F" w14:textId="1649153B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20.</w:t>
            </w:r>
            <w:r w:rsidR="00DD3C9D">
              <w:rPr>
                <w:sz w:val="20"/>
                <w:szCs w:val="20"/>
                <w:lang w:val="es-AR"/>
              </w:rPr>
              <w:t>3</w:t>
            </w:r>
          </w:p>
        </w:tc>
        <w:tc>
          <w:tcPr>
            <w:tcW w:w="703" w:type="dxa"/>
          </w:tcPr>
          <w:p w14:paraId="2354E5C2" w14:textId="05017910" w:rsidR="00FD07AF" w:rsidRPr="00022C9B" w:rsidRDefault="00BB1E9E" w:rsidP="00FD07AF">
            <w:pPr>
              <w:pStyle w:val="Textoennegritaazul"/>
              <w:spacing w:before="40" w:after="40"/>
              <w:jc w:val="both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5.7</w:t>
            </w:r>
          </w:p>
        </w:tc>
        <w:sdt>
          <w:sdtPr>
            <w:rPr>
              <w:sz w:val="20"/>
              <w:szCs w:val="20"/>
              <w:lang w:val="es-AR"/>
            </w:rPr>
            <w:id w:val="19109704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2" w:type="dxa"/>
              </w:tcPr>
              <w:p w14:paraId="0AFEF72E" w14:textId="58B44692" w:rsidR="00FD07AF" w:rsidRPr="00022C9B" w:rsidRDefault="00FD07AF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AR"/>
                  </w:rPr>
                  <w:t>☒</w:t>
                </w:r>
              </w:p>
            </w:tc>
          </w:sdtContent>
        </w:sdt>
        <w:tc>
          <w:tcPr>
            <w:tcW w:w="1547" w:type="dxa"/>
            <w:vAlign w:val="center"/>
          </w:tcPr>
          <w:p w14:paraId="725D5FEC" w14:textId="2EA1BB8A" w:rsidR="00FD07AF" w:rsidRPr="00022C9B" w:rsidRDefault="00FC219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2176</w:t>
            </w:r>
          </w:p>
        </w:tc>
        <w:tc>
          <w:tcPr>
            <w:tcW w:w="1594" w:type="dxa"/>
            <w:vAlign w:val="center"/>
          </w:tcPr>
          <w:p w14:paraId="0335D421" w14:textId="4DA16A14" w:rsidR="00FD07AF" w:rsidRPr="00022C9B" w:rsidRDefault="00FC219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848</w:t>
            </w:r>
          </w:p>
        </w:tc>
      </w:tr>
      <w:tr w:rsidR="00FD07AF" w:rsidRPr="00022C9B" w14:paraId="37FD5B5B" w14:textId="77777777" w:rsidTr="00B646B4">
        <w:trPr>
          <w:trHeight w:val="18"/>
          <w:jc w:val="center"/>
        </w:trPr>
        <w:tc>
          <w:tcPr>
            <w:tcW w:w="1384" w:type="dxa"/>
            <w:vAlign w:val="center"/>
          </w:tcPr>
          <w:p w14:paraId="7C3A9E02" w14:textId="3BAADB40" w:rsidR="00FD07AF" w:rsidRPr="00022C9B" w:rsidRDefault="00FD07AF" w:rsidP="00B646B4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 w:rsidRPr="00022C9B">
              <w:rPr>
                <w:sz w:val="20"/>
                <w:szCs w:val="20"/>
                <w:lang w:val="es-AR"/>
              </w:rPr>
              <w:t>12</w:t>
            </w:r>
          </w:p>
        </w:tc>
        <w:sdt>
          <w:sdtPr>
            <w:rPr>
              <w:sz w:val="20"/>
              <w:szCs w:val="20"/>
              <w:lang w:val="es-AR"/>
            </w:rPr>
            <w:id w:val="960919721"/>
            <w:placeholder>
              <w:docPart w:val="D2734AE4D0BE4DA9B308C4EA0C91968F"/>
            </w:placeholder>
            <w:comboBox>
              <w:listItem w:value="Elija un elemento."/>
              <w:listItem w:displayText="1200W Digital" w:value="1200W Digital"/>
              <w:listItem w:displayText="2000W Digital" w:value="2000W Digital"/>
              <w:listItem w:displayText="2200W Digital" w:value="2200W Digital"/>
              <w:listItem w:displayText="3000W Digital" w:value="3000W Digital"/>
              <w:listItem w:displayText="4000W Digital" w:value="4000W Digital"/>
              <w:listItem w:displayText="4500W Digital" w:value="4500W Digital"/>
              <w:listItem w:displayText="6000W Digital" w:value="6000W Digital"/>
              <w:listItem w:displayText="6500W Digital" w:value="6500W Digital"/>
              <w:listItem w:displayText="7000W Digital" w:value="7000W Digital"/>
            </w:comboBox>
          </w:sdtPr>
          <w:sdtEndPr/>
          <w:sdtContent>
            <w:tc>
              <w:tcPr>
                <w:tcW w:w="1730" w:type="dxa"/>
                <w:vAlign w:val="center"/>
              </w:tcPr>
              <w:p w14:paraId="6FCCA49D" w14:textId="52B05CAF" w:rsidR="00FD07AF" w:rsidRPr="00022C9B" w:rsidRDefault="00B77C06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sz w:val="20"/>
                    <w:szCs w:val="20"/>
                    <w:lang w:val="es-AR"/>
                  </w:rPr>
                  <w:t>3</w:t>
                </w:r>
                <w:r w:rsidR="00260A6A">
                  <w:rPr>
                    <w:sz w:val="20"/>
                    <w:szCs w:val="20"/>
                    <w:lang w:val="es-AR"/>
                  </w:rPr>
                  <w:t>000W Digital</w:t>
                </w:r>
              </w:p>
            </w:tc>
          </w:sdtContent>
        </w:sdt>
        <w:tc>
          <w:tcPr>
            <w:tcW w:w="951" w:type="dxa"/>
          </w:tcPr>
          <w:p w14:paraId="18D41ED6" w14:textId="3E34E898" w:rsidR="00FD07AF" w:rsidRPr="00022C9B" w:rsidRDefault="00FD07A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17.2</w:t>
            </w:r>
          </w:p>
        </w:tc>
        <w:tc>
          <w:tcPr>
            <w:tcW w:w="703" w:type="dxa"/>
          </w:tcPr>
          <w:p w14:paraId="1CAFBEB4" w14:textId="13945483" w:rsidR="00FD07AF" w:rsidRPr="00022C9B" w:rsidRDefault="00FD07AF" w:rsidP="00DD3C9D">
            <w:pPr>
              <w:pStyle w:val="Textoennegritaazul"/>
              <w:spacing w:before="40" w:after="40"/>
              <w:jc w:val="both"/>
              <w:rPr>
                <w:sz w:val="20"/>
                <w:szCs w:val="20"/>
                <w:lang w:val="es-AR"/>
              </w:rPr>
            </w:pPr>
          </w:p>
        </w:tc>
        <w:sdt>
          <w:sdtPr>
            <w:rPr>
              <w:sz w:val="20"/>
              <w:szCs w:val="20"/>
              <w:lang w:val="es-AR"/>
            </w:rPr>
            <w:id w:val="40064181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02" w:type="dxa"/>
              </w:tcPr>
              <w:p w14:paraId="1D33B365" w14:textId="17B7B95C" w:rsidR="00FD07AF" w:rsidRPr="00022C9B" w:rsidRDefault="00FD07AF" w:rsidP="00FD07AF">
                <w:pPr>
                  <w:pStyle w:val="Textoennegritaazul"/>
                  <w:spacing w:before="40" w:after="40"/>
                  <w:rPr>
                    <w:sz w:val="20"/>
                    <w:szCs w:val="20"/>
                    <w:lang w:val="es-AR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  <w:lang w:val="es-AR"/>
                  </w:rPr>
                  <w:t>☒</w:t>
                </w:r>
              </w:p>
            </w:tc>
          </w:sdtContent>
        </w:sdt>
        <w:tc>
          <w:tcPr>
            <w:tcW w:w="1547" w:type="dxa"/>
            <w:vAlign w:val="center"/>
          </w:tcPr>
          <w:p w14:paraId="6375DF6A" w14:textId="0D4E8235" w:rsidR="00FD07AF" w:rsidRPr="00022C9B" w:rsidRDefault="00FC219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2863</w:t>
            </w:r>
          </w:p>
        </w:tc>
        <w:tc>
          <w:tcPr>
            <w:tcW w:w="1594" w:type="dxa"/>
            <w:vAlign w:val="center"/>
          </w:tcPr>
          <w:p w14:paraId="3C08C86A" w14:textId="1C7D2A7F" w:rsidR="00FD07AF" w:rsidRPr="00022C9B" w:rsidRDefault="00FC219F" w:rsidP="00FD07AF">
            <w:pPr>
              <w:pStyle w:val="Textoennegritaazul"/>
              <w:spacing w:before="40" w:after="40"/>
              <w:rPr>
                <w:sz w:val="20"/>
                <w:szCs w:val="20"/>
                <w:lang w:val="es-AR"/>
              </w:rPr>
            </w:pPr>
            <w:r>
              <w:rPr>
                <w:sz w:val="20"/>
                <w:szCs w:val="20"/>
                <w:lang w:val="es-AR"/>
              </w:rPr>
              <w:t>161</w:t>
            </w:r>
          </w:p>
        </w:tc>
      </w:tr>
    </w:tbl>
    <w:p w14:paraId="3304B69C" w14:textId="77777777" w:rsidR="00022C9B" w:rsidRDefault="00022C9B" w:rsidP="00E730BD">
      <w:pPr>
        <w:pStyle w:val="Textoennegritaazul"/>
        <w:rPr>
          <w:lang w:val="es-AR"/>
        </w:rPr>
      </w:pPr>
    </w:p>
    <w:p w14:paraId="5523974A" w14:textId="6A6F2E51" w:rsidR="00AD0855" w:rsidRDefault="00AD0855" w:rsidP="009755BA">
      <w:pPr>
        <w:pStyle w:val="Textoennegritaazul"/>
        <w:pBdr>
          <w:bottom w:val="single" w:sz="18" w:space="1" w:color="1F497D" w:themeColor="text2"/>
        </w:pBdr>
        <w:jc w:val="right"/>
        <w:rPr>
          <w:lang w:val="es-AR"/>
        </w:rPr>
      </w:pPr>
    </w:p>
    <w:p w14:paraId="4650CE64" w14:textId="5CC34554" w:rsidR="00690623" w:rsidRDefault="00690623" w:rsidP="009755BA">
      <w:pPr>
        <w:pStyle w:val="Textoennegritaazul"/>
        <w:pBdr>
          <w:bottom w:val="single" w:sz="18" w:space="1" w:color="1F497D" w:themeColor="text2"/>
        </w:pBdr>
        <w:jc w:val="right"/>
        <w:rPr>
          <w:lang w:val="es-AR"/>
        </w:rPr>
      </w:pPr>
    </w:p>
    <w:p w14:paraId="4A4790CA" w14:textId="368A7717" w:rsidR="00690623" w:rsidRDefault="00690623" w:rsidP="009755BA">
      <w:pPr>
        <w:pStyle w:val="Textoennegritaazul"/>
        <w:pBdr>
          <w:bottom w:val="single" w:sz="18" w:space="1" w:color="1F497D" w:themeColor="text2"/>
        </w:pBdr>
        <w:jc w:val="right"/>
        <w:rPr>
          <w:lang w:val="es-AR"/>
        </w:rPr>
      </w:pPr>
    </w:p>
    <w:p w14:paraId="790781CC" w14:textId="77777777" w:rsidR="00690623" w:rsidRDefault="00690623" w:rsidP="009755BA">
      <w:pPr>
        <w:pStyle w:val="Textoennegritaazul"/>
        <w:pBdr>
          <w:bottom w:val="single" w:sz="18" w:space="1" w:color="1F497D" w:themeColor="text2"/>
        </w:pBdr>
        <w:jc w:val="right"/>
        <w:rPr>
          <w:lang w:val="es-AR"/>
        </w:rPr>
      </w:pPr>
    </w:p>
    <w:p w14:paraId="5C703F29" w14:textId="77777777" w:rsidR="00A9340F" w:rsidRDefault="00A9340F" w:rsidP="009755BA">
      <w:pPr>
        <w:pStyle w:val="Textoennegritaazul"/>
        <w:pBdr>
          <w:bottom w:val="single" w:sz="18" w:space="1" w:color="1F497D" w:themeColor="text2"/>
        </w:pBdr>
        <w:jc w:val="right"/>
        <w:rPr>
          <w:lang w:val="es-AR"/>
        </w:rPr>
      </w:pPr>
    </w:p>
    <w:p w14:paraId="56DE4A0C" w14:textId="4FE5EDDE" w:rsidR="009755BA" w:rsidRDefault="009755BA" w:rsidP="009755BA">
      <w:pPr>
        <w:pStyle w:val="Textoennegritaazul"/>
        <w:pBdr>
          <w:bottom w:val="single" w:sz="18" w:space="1" w:color="1F497D" w:themeColor="text2"/>
        </w:pBdr>
        <w:jc w:val="right"/>
        <w:rPr>
          <w:lang w:val="es-AR"/>
        </w:rPr>
      </w:pPr>
      <w:r>
        <w:rPr>
          <w:lang w:val="es-AR"/>
        </w:rPr>
        <w:t>Tablero de control</w:t>
      </w:r>
    </w:p>
    <w:p w14:paraId="28CBA439" w14:textId="77777777" w:rsidR="009755BA" w:rsidRDefault="00626035" w:rsidP="000E0CAA">
      <w:pPr>
        <w:pStyle w:val="Textoennegritaazul"/>
        <w:jc w:val="left"/>
        <w:rPr>
          <w:lang w:val="es-AR"/>
        </w:rPr>
      </w:pPr>
      <w:r>
        <w:rPr>
          <w:lang w:val="es-AR"/>
        </w:rPr>
        <w:t>Control de temperatura</w:t>
      </w:r>
    </w:p>
    <w:p w14:paraId="2767EDD5" w14:textId="2916BC9F" w:rsidR="00626035" w:rsidRDefault="00E13C60" w:rsidP="00626035">
      <w:pPr>
        <w:pStyle w:val="Textoennegritaazul"/>
        <w:rPr>
          <w:lang w:val="es-AR"/>
        </w:rPr>
      </w:pPr>
      <w:r>
        <w:pict w14:anchorId="5A7CC8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5pt;height:18pt">
            <v:imagedata r:id="rId10" o:title=""/>
          </v:shape>
        </w:pict>
      </w:r>
      <w:r>
        <w:pict w14:anchorId="00247513">
          <v:shape id="_x0000_i1026" type="#_x0000_t75" style="width:121.5pt;height:18pt">
            <v:imagedata r:id="rId11" o:title=""/>
          </v:shape>
        </w:pict>
      </w:r>
      <w:r>
        <w:pict w14:anchorId="11AC1194">
          <v:shape id="_x0000_i1027" type="#_x0000_t75" style="width:121.5pt;height:18pt">
            <v:imagedata r:id="rId12" o:title=""/>
          </v:shape>
        </w:pict>
      </w:r>
      <w:r>
        <w:pict w14:anchorId="6524091A">
          <v:shape id="_x0000_i1028" type="#_x0000_t75" style="width:121.5pt;height:18pt">
            <v:imagedata r:id="rId13" o:title=""/>
          </v:shape>
        </w:pict>
      </w:r>
    </w:p>
    <w:p w14:paraId="591BD706" w14:textId="3326142E" w:rsidR="00626035" w:rsidRDefault="00DC0D00" w:rsidP="00DC0D00">
      <w:pPr>
        <w:pStyle w:val="Textoennegritaazul"/>
        <w:rPr>
          <w:lang w:val="es-AR"/>
        </w:rPr>
      </w:pPr>
      <w:r w:rsidRPr="00DC0D00">
        <w:rPr>
          <w:lang w:val="es-AR"/>
        </w:rPr>
        <w:t xml:space="preserve">Promedio </w:t>
      </w:r>
      <w:sdt>
        <w:sdtPr>
          <w:rPr>
            <w:lang w:val="es-AR"/>
          </w:rPr>
          <w:id w:val="-650450661"/>
          <w:placeholder>
            <w:docPart w:val="66E3E161A8874A68ABBA56CA2F415C26"/>
          </w:placeholder>
          <w15:color w:val="3366FF"/>
          <w:comboBox>
            <w:listItem w:value="Elija un elemento."/>
            <w:listItem w:displayText="20° C" w:value="20° C"/>
            <w:listItem w:displayText="21° C" w:value="21° C"/>
            <w:listItem w:displayText="22° C" w:value="22° C"/>
            <w:listItem w:displayText="23° C" w:value="23° C"/>
            <w:listItem w:displayText="24° C" w:value="24° C"/>
            <w:listItem w:displayText="25° C" w:value="25° C"/>
            <w:listItem w:displayText="26° C" w:value="26° C"/>
            <w:listItem w:displayText="27° C" w:value="27° C"/>
            <w:listItem w:displayText="28° C" w:value="28° C"/>
            <w:listItem w:displayText="29° C" w:value="29° C"/>
            <w:listItem w:displayText="30° C" w:value="30° C"/>
            <w:listItem w:displayText="31° C" w:value="31° C"/>
            <w:listItem w:displayText="32° C" w:value="32° C"/>
            <w:listItem w:displayText="33° C" w:value="33° C"/>
            <w:listItem w:displayText="&gt; 33° C" w:value="&gt; 33° C"/>
            <w:listItem w:displayText="&lt; 20° C" w:value="&lt; 20° C"/>
          </w:comboBox>
        </w:sdtPr>
        <w:sdtEndPr/>
        <w:sdtContent>
          <w:r w:rsidR="006527E8">
            <w:rPr>
              <w:lang w:val="es-AR"/>
            </w:rPr>
            <w:t>24° C</w:t>
          </w:r>
        </w:sdtContent>
      </w:sdt>
      <w:r w:rsidRPr="00DC0D00">
        <w:rPr>
          <w:lang w:val="es-AR"/>
        </w:rPr>
        <w:t xml:space="preserve">   </w:t>
      </w:r>
      <w:r w:rsidR="00996CF9" w:rsidRPr="00DC0D00">
        <w:rPr>
          <w:lang w:val="es-AR"/>
        </w:rPr>
        <w:t xml:space="preserve"> </w:t>
      </w:r>
      <w:sdt>
        <w:sdtPr>
          <w:rPr>
            <w:color w:val="808080" w:themeColor="background1" w:themeShade="80"/>
            <w:lang w:val="es-AR"/>
          </w:rPr>
          <w:tag w:val="Humedad"/>
          <w:id w:val="-1668780603"/>
          <w:placeholder>
            <w:docPart w:val="B2DC8BB719FE43F791FB736CE8FD3915"/>
          </w:placeholder>
          <w15:color w:val="3366FF"/>
          <w:comboBox>
            <w:listItem w:value="Elija un elemento."/>
            <w:listItem w:displayText="Menor a 30 %" w:value="Menor a 30 %"/>
            <w:listItem w:displayText="30 a 40 %" w:value="30 a 40 %"/>
            <w:listItem w:displayText="40 a 50 %" w:value="40 a 50 %"/>
            <w:listItem w:displayText="50 a 55 %" w:value="50 a 55 %"/>
            <w:listItem w:displayText="55 a 60 %" w:value="55 a 60 %"/>
            <w:listItem w:displayText="60 a 65 %" w:value="60 a 65 %"/>
            <w:listItem w:displayText="65 a 70 %" w:value="65 a 70 %"/>
            <w:listItem w:displayText="70 a 75 %" w:value="70 a 75 %"/>
            <w:listItem w:displayText="75 a 80 %" w:value="75 a 80 %"/>
            <w:listItem w:displayText="Mayor a 80%" w:value="Mayor a 80%"/>
          </w:comboBox>
        </w:sdtPr>
        <w:sdtEndPr/>
        <w:sdtContent>
          <w:r w:rsidR="002246D1">
            <w:rPr>
              <w:color w:val="808080" w:themeColor="background1" w:themeShade="80"/>
              <w:lang w:val="es-AR"/>
            </w:rPr>
            <w:t>55 a 60 %</w:t>
          </w:r>
        </w:sdtContent>
      </w:sdt>
    </w:p>
    <w:p w14:paraId="1C14E86F" w14:textId="56D46868" w:rsidR="009755BA" w:rsidRPr="009C4E88" w:rsidRDefault="009755BA" w:rsidP="00626035">
      <w:pPr>
        <w:pStyle w:val="Textoennegritaazul"/>
        <w:rPr>
          <w:lang w:val="es-AR"/>
        </w:rPr>
      </w:pPr>
      <w:r>
        <w:rPr>
          <w:lang w:val="es-AR"/>
        </w:rPr>
        <w:t xml:space="preserve"> </w:t>
      </w:r>
      <w:r w:rsidR="00E13C60">
        <w:pict w14:anchorId="112B0CAC">
          <v:shape id="_x0000_i1029" type="#_x0000_t75" style="width:397.5pt;height:68.25pt">
            <v:imagedata r:id="rId14" o:title=""/>
          </v:shape>
        </w:pict>
      </w:r>
    </w:p>
    <w:p w14:paraId="6925A956" w14:textId="08828567" w:rsidR="009755BA" w:rsidRDefault="009755BA" w:rsidP="00DC0D00">
      <w:pPr>
        <w:pStyle w:val="Textoennegritaazul"/>
        <w:rPr>
          <w:lang w:val="es-AR"/>
        </w:rPr>
      </w:pPr>
    </w:p>
    <w:p w14:paraId="64DE3F3A" w14:textId="4A9DC636" w:rsidR="00EC2336" w:rsidRPr="004D2584" w:rsidRDefault="00EC2336" w:rsidP="00EC2336">
      <w:pPr>
        <w:pStyle w:val="Textoennegritaazul"/>
        <w:jc w:val="left"/>
        <w:rPr>
          <w:color w:val="808080" w:themeColor="background1" w:themeShade="80"/>
          <w:lang w:val="es-AR"/>
        </w:rPr>
      </w:pPr>
      <w:r>
        <w:rPr>
          <w:lang w:val="es-AR"/>
        </w:rPr>
        <w:t>Mantenimiento Preventivo</w:t>
      </w:r>
      <w:r w:rsidR="004D2584">
        <w:rPr>
          <w:lang w:val="es-AR"/>
        </w:rPr>
        <w:t xml:space="preserve"> </w:t>
      </w:r>
      <w:r w:rsidR="004D2584" w:rsidRPr="004D2584">
        <w:rPr>
          <w:color w:val="808080" w:themeColor="background1" w:themeShade="80"/>
          <w:lang w:val="es-AR"/>
        </w:rPr>
        <w:t>(Ingresar los días que se realizan especificas)</w:t>
      </w:r>
    </w:p>
    <w:p w14:paraId="3D2C7EFE" w14:textId="48643B75" w:rsidR="00EC2336" w:rsidRDefault="00E13C60" w:rsidP="00EC2336">
      <w:pPr>
        <w:pStyle w:val="Textoennegritaazul"/>
        <w:rPr>
          <w:lang w:val="es-AR"/>
        </w:rPr>
      </w:pPr>
      <w:r>
        <w:pict w14:anchorId="66C9010D">
          <v:shape id="_x0000_i1030" type="#_x0000_t75" style="width:121.5pt;height:20.25pt">
            <v:imagedata r:id="rId15" o:title=""/>
          </v:shape>
        </w:pict>
      </w:r>
      <w:r>
        <w:pict w14:anchorId="483A2F1B">
          <v:shape id="_x0000_i1031" type="#_x0000_t75" style="width:121.5pt;height:20.25pt">
            <v:imagedata r:id="rId16" o:title=""/>
          </v:shape>
        </w:pict>
      </w:r>
      <w:r>
        <w:pict w14:anchorId="7B2E0169">
          <v:shape id="_x0000_i1032" type="#_x0000_t75" style="width:121.5pt;height:20.25pt">
            <v:imagedata r:id="rId17" o:title=""/>
          </v:shape>
        </w:pict>
      </w:r>
      <w:r>
        <w:pict w14:anchorId="2EF91AD9">
          <v:shape id="_x0000_i1033" type="#_x0000_t75" style="width:121.5pt;height:20.25pt">
            <v:imagedata r:id="rId18" o:title=""/>
          </v:shape>
        </w:pict>
      </w:r>
      <w:r>
        <w:pict w14:anchorId="2587BA7F">
          <v:shape id="_x0000_i1034" type="#_x0000_t75" style="width:121.5pt;height:20.25pt">
            <v:imagedata r:id="rId19" o:title=""/>
          </v:shape>
        </w:pict>
      </w:r>
      <w:r>
        <w:pict w14:anchorId="630A4E6F">
          <v:shape id="_x0000_i1035" type="#_x0000_t75" style="width:121.5pt;height:20.25pt">
            <v:imagedata r:id="rId20" o:title=""/>
          </v:shape>
        </w:pict>
      </w:r>
      <w:r>
        <w:pict w14:anchorId="1D6FF049">
          <v:shape id="_x0000_i1036" type="#_x0000_t75" style="width:121.5pt;height:20.25pt">
            <v:imagedata r:id="rId21" o:title=""/>
          </v:shape>
        </w:pict>
      </w:r>
    </w:p>
    <w:p w14:paraId="6F10B7D4" w14:textId="4ED88261" w:rsidR="00EC2336" w:rsidRDefault="00E13C60" w:rsidP="00EC2336">
      <w:pPr>
        <w:pStyle w:val="Textoennegritaazul"/>
        <w:rPr>
          <w:lang w:val="es-AR"/>
        </w:rPr>
      </w:pPr>
      <w:r>
        <w:pict w14:anchorId="6A61F2F0">
          <v:shape id="_x0000_i1037" type="#_x0000_t75" style="width:121.5pt;height:20.25pt">
            <v:imagedata r:id="rId22" o:title=""/>
          </v:shape>
        </w:pict>
      </w:r>
      <w:r>
        <w:pict w14:anchorId="4AB1D9E6">
          <v:shape id="_x0000_i1038" type="#_x0000_t75" style="width:121.5pt;height:20.25pt">
            <v:imagedata r:id="rId23" o:title=""/>
          </v:shape>
        </w:pict>
      </w:r>
    </w:p>
    <w:p w14:paraId="6F692CE2" w14:textId="63FFC629" w:rsidR="00EC2336" w:rsidRDefault="00E13C60" w:rsidP="00EC2336">
      <w:pPr>
        <w:pStyle w:val="Textoennegritaazul"/>
        <w:rPr>
          <w:lang w:val="es-AR"/>
        </w:rPr>
      </w:pPr>
      <w:r>
        <w:pict w14:anchorId="240117EF">
          <v:shape id="_x0000_i1039" type="#_x0000_t75" style="width:168pt;height:18.75pt">
            <v:imagedata r:id="rId24" o:title=""/>
          </v:shape>
        </w:pict>
      </w:r>
      <w:r>
        <w:pict w14:anchorId="58FFFB52">
          <v:shape id="_x0000_i1040" type="#_x0000_t75" style="width:188.25pt;height:18.75pt">
            <v:imagedata r:id="rId25" o:title=""/>
          </v:shape>
        </w:pict>
      </w:r>
    </w:p>
    <w:p w14:paraId="30EBD775" w14:textId="585000D4" w:rsidR="00BC7708" w:rsidRDefault="00E13C60" w:rsidP="00EC2336">
      <w:pPr>
        <w:pStyle w:val="Textoennegritaazul"/>
        <w:rPr>
          <w:lang w:val="es-AR"/>
        </w:rPr>
      </w:pPr>
      <w:r>
        <w:pict w14:anchorId="6F596E46">
          <v:shape id="_x0000_i1041" type="#_x0000_t75" style="width:397.5pt;height:68.25pt">
            <v:imagedata r:id="rId26" o:title=""/>
          </v:shape>
        </w:pict>
      </w:r>
    </w:p>
    <w:p w14:paraId="62B578FF" w14:textId="77777777" w:rsidR="00BF6EA0" w:rsidRDefault="00BF6EA0" w:rsidP="00BF6EA0">
      <w:pPr>
        <w:pStyle w:val="Textoennegritaazul"/>
        <w:jc w:val="left"/>
        <w:rPr>
          <w:lang w:val="es-AR"/>
        </w:rPr>
      </w:pPr>
      <w:r>
        <w:rPr>
          <w:lang w:val="es-AR"/>
        </w:rPr>
        <w:t>Calidad de presentación</w:t>
      </w:r>
    </w:p>
    <w:p w14:paraId="66EFB224" w14:textId="1D0E2FBC" w:rsidR="006B2DF0" w:rsidRDefault="00E13C60" w:rsidP="006B2DF0">
      <w:pPr>
        <w:pStyle w:val="Textoennegritaazul"/>
        <w:rPr>
          <w:lang w:val="es-AR"/>
        </w:rPr>
      </w:pPr>
      <w:r>
        <w:pict w14:anchorId="54E86C70">
          <v:shape id="_x0000_i1042" type="#_x0000_t75" style="width:121.5pt;height:20.25pt">
            <v:imagedata r:id="rId27" o:title=""/>
          </v:shape>
        </w:pict>
      </w:r>
      <w:r>
        <w:pict w14:anchorId="7394EC03">
          <v:shape id="_x0000_i1043" type="#_x0000_t75" style="width:121.5pt;height:20.25pt">
            <v:imagedata r:id="rId28" o:title=""/>
          </v:shape>
        </w:pict>
      </w:r>
      <w:r>
        <w:pict w14:anchorId="332F1B70">
          <v:shape id="_x0000_i1044" type="#_x0000_t75" style="width:129.75pt;height:20.25pt">
            <v:imagedata r:id="rId29" o:title=""/>
          </v:shape>
        </w:pict>
      </w:r>
    </w:p>
    <w:p w14:paraId="1491F150" w14:textId="437D8BFF" w:rsidR="00BF6EA0" w:rsidRDefault="00E13C60" w:rsidP="006B2DF0">
      <w:pPr>
        <w:pStyle w:val="Textoennegritaazul"/>
        <w:rPr>
          <w:lang w:val="es-AR"/>
        </w:rPr>
      </w:pPr>
      <w:r>
        <w:pict w14:anchorId="313C6457">
          <v:shape id="_x0000_i1045" type="#_x0000_t75" style="width:121.5pt;height:20.25pt">
            <v:imagedata r:id="rId30" o:title=""/>
          </v:shape>
        </w:pict>
      </w:r>
      <w:r>
        <w:pict w14:anchorId="74E23079">
          <v:shape id="_x0000_i1046" type="#_x0000_t75" style="width:121.5pt;height:20.25pt">
            <v:imagedata r:id="rId31" o:title=""/>
          </v:shape>
        </w:pict>
      </w:r>
      <w:r>
        <w:pict w14:anchorId="246A8E1D">
          <v:shape id="_x0000_i1047" type="#_x0000_t75" style="width:121.5pt;height:20.25pt">
            <v:imagedata r:id="rId32" o:title=""/>
          </v:shape>
        </w:pict>
      </w:r>
    </w:p>
    <w:p w14:paraId="3DE3428F" w14:textId="25E13C95" w:rsidR="006B2DF0" w:rsidRDefault="00E13C60" w:rsidP="006B2DF0">
      <w:pPr>
        <w:pStyle w:val="Textoennegritaazul"/>
        <w:rPr>
          <w:lang w:val="es-AR"/>
        </w:rPr>
      </w:pPr>
      <w:r>
        <w:pict w14:anchorId="26DAC7A0">
          <v:shape id="_x0000_i1048" type="#_x0000_t75" style="width:137.25pt;height:18pt">
            <v:imagedata r:id="rId33" o:title=""/>
          </v:shape>
        </w:pict>
      </w:r>
      <w:r>
        <w:pict w14:anchorId="32291DD7">
          <v:shape id="_x0000_i1049" type="#_x0000_t75" style="width:147pt;height:18pt">
            <v:imagedata r:id="rId34" o:title=""/>
          </v:shape>
        </w:pict>
      </w:r>
    </w:p>
    <w:p w14:paraId="527D4024" w14:textId="35FF72B6" w:rsidR="00BF6EA0" w:rsidRDefault="00E13C60" w:rsidP="006B2DF0">
      <w:pPr>
        <w:pStyle w:val="Textoennegritaazul"/>
        <w:rPr>
          <w:b w:val="0"/>
          <w:bCs w:val="0"/>
        </w:rPr>
      </w:pPr>
      <w:r>
        <w:pict w14:anchorId="6E6A9D57">
          <v:shape id="_x0000_i1050" type="#_x0000_t75" style="width:397.5pt;height:111.75pt">
            <v:imagedata r:id="rId35" o:title=""/>
          </v:shape>
        </w:pict>
      </w:r>
    </w:p>
    <w:p w14:paraId="2A1276E7" w14:textId="41A01F55" w:rsidR="00E56862" w:rsidRDefault="00E13C60" w:rsidP="006B2DF0">
      <w:pPr>
        <w:pStyle w:val="Textoennegritaazul"/>
        <w:rPr>
          <w:b w:val="0"/>
          <w:bCs w:val="0"/>
        </w:rPr>
      </w:pPr>
      <w:r>
        <w:lastRenderedPageBreak/>
        <w:pict w14:anchorId="0B230373">
          <v:shape id="_x0000_i1051" type="#_x0000_t75" style="width:191.25pt;height:20.25pt">
            <v:imagedata r:id="rId36" o:title=""/>
          </v:shape>
        </w:pict>
      </w:r>
      <w:r>
        <w:pict w14:anchorId="59481B88">
          <v:shape id="_x0000_i1052" type="#_x0000_t75" style="width:185.25pt;height:20.25pt">
            <v:imagedata r:id="rId37" o:title=""/>
          </v:shape>
        </w:pict>
      </w:r>
    </w:p>
    <w:sectPr w:rsidR="00E56862" w:rsidSect="009C4E88">
      <w:headerReference w:type="default" r:id="rId38"/>
      <w:footerReference w:type="default" r:id="rId39"/>
      <w:pgSz w:w="11906" w:h="16838" w:code="9"/>
      <w:pgMar w:top="1729" w:right="720" w:bottom="1729" w:left="720" w:header="680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9939E" w14:textId="77777777" w:rsidR="00E13C60" w:rsidRDefault="00E13C60" w:rsidP="00CF31BB">
      <w:r>
        <w:separator/>
      </w:r>
    </w:p>
  </w:endnote>
  <w:endnote w:type="continuationSeparator" w:id="0">
    <w:p w14:paraId="3635BB7F" w14:textId="77777777" w:rsidR="00E13C60" w:rsidRDefault="00E13C60" w:rsidP="00CF3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96" w:type="dxa"/>
      <w:tblLook w:val="04A0" w:firstRow="1" w:lastRow="0" w:firstColumn="1" w:lastColumn="0" w:noHBand="0" w:noVBand="1"/>
    </w:tblPr>
    <w:tblGrid>
      <w:gridCol w:w="3710"/>
      <w:gridCol w:w="3696"/>
      <w:gridCol w:w="3790"/>
    </w:tblGrid>
    <w:tr w:rsidR="00996CF9" w:rsidRPr="0052715B" w14:paraId="45947A21" w14:textId="77777777" w:rsidTr="009C4E88">
      <w:trPr>
        <w:trHeight w:val="305"/>
      </w:trPr>
      <w:tc>
        <w:tcPr>
          <w:tcW w:w="3710" w:type="dxa"/>
          <w:vAlign w:val="center"/>
        </w:tcPr>
        <w:p w14:paraId="5308917B" w14:textId="77777777" w:rsidR="00996CF9" w:rsidRPr="0052715B" w:rsidRDefault="00996CF9" w:rsidP="00CF31BB">
          <w:pPr>
            <w:pStyle w:val="Contactos"/>
          </w:pPr>
          <w:r w:rsidRPr="0052715B">
            <w:rPr>
              <w:noProof/>
              <w:lang w:val="en-US"/>
            </w:rPr>
            <mc:AlternateContent>
              <mc:Choice Requires="wps">
                <w:drawing>
                  <wp:inline distT="0" distB="0" distL="0" distR="0" wp14:anchorId="26C2C07A" wp14:editId="185ED114">
                    <wp:extent cx="154940" cy="201930"/>
                    <wp:effectExtent l="0" t="0" r="0" b="7620"/>
                    <wp:docPr id="1" name="Forma" descr="icono de GP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txbx>
                            <w:txbxContent>
                              <w:p w14:paraId="79149EC7" w14:textId="77777777" w:rsidR="00996CF9" w:rsidRDefault="00996CF9" w:rsidP="003071A0"/>
                            </w:txbxContent>
                          </wps:txbx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26C2C07A" id="Forma" o:spid="_x0000_s1028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" adj="-11796480,,5400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formulas/>
                    <v:path arrowok="t" o:extrusionok="f" o:connecttype="custom" o:connectlocs="77470,100965;77470,100965;77470,100965;77470,100965" o:connectangles="0,90,180,270" textboxrect="0,0,21600,21600"/>
                    <v:textbox inset="3pt,3pt,3pt,3pt">
                      <w:txbxContent>
                        <w:p w14:paraId="79149EC7" w14:textId="77777777" w:rsidR="00996CF9" w:rsidRDefault="00996CF9" w:rsidP="003071A0"/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  <w:tc>
        <w:tcPr>
          <w:tcW w:w="3696" w:type="dxa"/>
          <w:vAlign w:val="center"/>
        </w:tcPr>
        <w:p w14:paraId="0AC1EDF5" w14:textId="77777777" w:rsidR="00996CF9" w:rsidRPr="0052715B" w:rsidRDefault="00996CF9" w:rsidP="00CF31BB">
          <w:pPr>
            <w:pStyle w:val="Contactos"/>
          </w:pPr>
          <w:r w:rsidRPr="0052715B">
            <w:rPr>
              <w:noProof/>
              <w:lang w:val="en-US"/>
            </w:rPr>
            <mc:AlternateContent>
              <mc:Choice Requires="wps">
                <w:drawing>
                  <wp:inline distT="0" distB="0" distL="0" distR="0" wp14:anchorId="0887AE0E" wp14:editId="582D14FE">
                    <wp:extent cx="165100" cy="165100"/>
                    <wp:effectExtent l="0" t="0" r="6350" b="6350"/>
                    <wp:docPr id="7" name="Forma" descr="Icono de teléfon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4178A36" id="Forma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kWjAMAAF4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790" w:type="dxa"/>
          <w:vAlign w:val="center"/>
        </w:tcPr>
        <w:p w14:paraId="4CD2946A" w14:textId="77777777" w:rsidR="00996CF9" w:rsidRPr="0052715B" w:rsidRDefault="00996CF9" w:rsidP="00CF31BB">
          <w:pPr>
            <w:pStyle w:val="Contactos"/>
          </w:pPr>
          <w:r w:rsidRPr="0052715B">
            <w:rPr>
              <w:noProof/>
              <w:lang w:val="en-US"/>
            </w:rPr>
            <mc:AlternateContent>
              <mc:Choice Requires="wps">
                <w:drawing>
                  <wp:inline distT="0" distB="0" distL="0" distR="0" wp14:anchorId="548B402B" wp14:editId="7D29A109">
                    <wp:extent cx="165100" cy="165100"/>
                    <wp:effectExtent l="0" t="0" r="6350" b="6350"/>
                    <wp:docPr id="4" name="Forma" descr="icono de correo electrón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84354FC" id="Forma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996CF9" w:rsidRPr="0052715B" w14:paraId="17B4D27A" w14:textId="77777777" w:rsidTr="009C4E88">
      <w:trPr>
        <w:trHeight w:val="80"/>
      </w:trPr>
      <w:tc>
        <w:tcPr>
          <w:tcW w:w="3710" w:type="dxa"/>
          <w:vAlign w:val="center"/>
        </w:tcPr>
        <w:p w14:paraId="6C1E12BC" w14:textId="77777777" w:rsidR="00996CF9" w:rsidRPr="0052715B" w:rsidRDefault="00996CF9" w:rsidP="003071A0">
          <w:pPr>
            <w:pStyle w:val="Contactos"/>
            <w:spacing w:after="0"/>
          </w:pPr>
        </w:p>
      </w:tc>
      <w:tc>
        <w:tcPr>
          <w:tcW w:w="3696" w:type="dxa"/>
          <w:vAlign w:val="center"/>
        </w:tcPr>
        <w:p w14:paraId="58C1B2D4" w14:textId="77777777" w:rsidR="00996CF9" w:rsidRPr="0052715B" w:rsidRDefault="00996CF9" w:rsidP="009C4E88">
          <w:pPr>
            <w:pStyle w:val="Contactos"/>
            <w:spacing w:after="0"/>
          </w:pPr>
        </w:p>
      </w:tc>
      <w:tc>
        <w:tcPr>
          <w:tcW w:w="3790" w:type="dxa"/>
          <w:vAlign w:val="center"/>
        </w:tcPr>
        <w:p w14:paraId="19F644A9" w14:textId="77777777" w:rsidR="00996CF9" w:rsidRPr="0052715B" w:rsidRDefault="00996CF9" w:rsidP="003071A0">
          <w:pPr>
            <w:pStyle w:val="Contactos"/>
            <w:spacing w:after="0"/>
          </w:pPr>
        </w:p>
      </w:tc>
    </w:tr>
    <w:tr w:rsidR="00996CF9" w:rsidRPr="0052715B" w14:paraId="473634FC" w14:textId="77777777" w:rsidTr="009C4E88">
      <w:trPr>
        <w:trHeight w:val="387"/>
      </w:trPr>
      <w:tc>
        <w:tcPr>
          <w:tcW w:w="3710" w:type="dxa"/>
          <w:vAlign w:val="center"/>
        </w:tcPr>
        <w:p w14:paraId="0EFB45F3" w14:textId="77777777" w:rsidR="00996CF9" w:rsidRPr="0052715B" w:rsidRDefault="00996CF9" w:rsidP="009C4E88">
          <w:pPr>
            <w:pStyle w:val="Contactos"/>
          </w:pPr>
          <w:r>
            <w:t>Beruti 3399 5to Piso, Capital Federal Oficina Corporativa Cinemark Argentina</w:t>
          </w:r>
        </w:p>
      </w:tc>
      <w:tc>
        <w:tcPr>
          <w:tcW w:w="3696" w:type="dxa"/>
          <w:vAlign w:val="center"/>
        </w:tcPr>
        <w:p w14:paraId="361A77D2" w14:textId="540A68AF" w:rsidR="00E4635C" w:rsidRDefault="00E4635C" w:rsidP="009C4E88">
          <w:pPr>
            <w:pStyle w:val="Contactos"/>
            <w:spacing w:after="0"/>
            <w:rPr>
              <w:sz w:val="18"/>
            </w:rPr>
          </w:pPr>
        </w:p>
        <w:p w14:paraId="0766C9D5" w14:textId="4A525818" w:rsidR="00996CF9" w:rsidRPr="009C4E88" w:rsidRDefault="00996CF9" w:rsidP="009C4E88">
          <w:pPr>
            <w:pStyle w:val="Contactos"/>
            <w:spacing w:after="0"/>
            <w:rPr>
              <w:sz w:val="18"/>
            </w:rPr>
          </w:pPr>
          <w:r w:rsidRPr="009C4E88">
            <w:rPr>
              <w:sz w:val="18"/>
            </w:rPr>
            <w:t>SV:</w:t>
          </w:r>
          <w:r>
            <w:rPr>
              <w:sz w:val="18"/>
            </w:rPr>
            <w:t xml:space="preserve"> +549 11 5706 1265</w:t>
          </w:r>
        </w:p>
        <w:p w14:paraId="0D5998FE" w14:textId="77777777" w:rsidR="00996CF9" w:rsidRPr="0052715B" w:rsidRDefault="00996CF9" w:rsidP="009C4E88">
          <w:pPr>
            <w:pStyle w:val="Contactos"/>
            <w:spacing w:after="0"/>
          </w:pPr>
          <w:proofErr w:type="gramStart"/>
          <w:r w:rsidRPr="009C4E88">
            <w:rPr>
              <w:sz w:val="18"/>
            </w:rPr>
            <w:t>DL:</w:t>
          </w:r>
          <w:r>
            <w:rPr>
              <w:sz w:val="18"/>
            </w:rPr>
            <w:t>+</w:t>
          </w:r>
          <w:proofErr w:type="gramEnd"/>
          <w:r>
            <w:rPr>
              <w:sz w:val="18"/>
            </w:rPr>
            <w:t>549 11 6125 9214</w:t>
          </w:r>
        </w:p>
      </w:tc>
      <w:tc>
        <w:tcPr>
          <w:tcW w:w="3790" w:type="dxa"/>
          <w:vAlign w:val="center"/>
        </w:tcPr>
        <w:p w14:paraId="10B1E8AE" w14:textId="77777777" w:rsidR="00996CF9" w:rsidRPr="009C4E88" w:rsidRDefault="00996CF9" w:rsidP="009C4E88">
          <w:pPr>
            <w:pStyle w:val="Contactos"/>
            <w:spacing w:after="0"/>
            <w:rPr>
              <w:sz w:val="18"/>
            </w:rPr>
          </w:pPr>
          <w:hyperlink r:id="rId1" w:history="1">
            <w:r w:rsidRPr="009C4E88">
              <w:rPr>
                <w:rStyle w:val="Hipervnculo"/>
                <w:sz w:val="18"/>
              </w:rPr>
              <w:t>svidegaray@cinemark.com.ar</w:t>
            </w:r>
          </w:hyperlink>
        </w:p>
        <w:p w14:paraId="1438197B" w14:textId="77777777" w:rsidR="00996CF9" w:rsidRPr="009C4E88" w:rsidRDefault="00996CF9" w:rsidP="009C4E88">
          <w:pPr>
            <w:pStyle w:val="Contactos"/>
            <w:spacing w:after="0"/>
            <w:rPr>
              <w:sz w:val="18"/>
            </w:rPr>
          </w:pPr>
          <w:hyperlink r:id="rId2" w:history="1">
            <w:r w:rsidRPr="00A159CD">
              <w:rPr>
                <w:rStyle w:val="Hipervnculo"/>
                <w:sz w:val="18"/>
              </w:rPr>
              <w:t>dliz@cinemark.com.ar</w:t>
            </w:r>
          </w:hyperlink>
        </w:p>
      </w:tc>
    </w:tr>
  </w:tbl>
  <w:p w14:paraId="059B9552" w14:textId="77777777" w:rsidR="00996CF9" w:rsidRDefault="00996CF9" w:rsidP="00CF31BB">
    <w:pPr>
      <w:pStyle w:val="Piedepgina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6944" behindDoc="1" locked="0" layoutInCell="1" allowOverlap="1" wp14:anchorId="4113DA4B" wp14:editId="31AA4B2F">
              <wp:simplePos x="0" y="0"/>
              <wp:positionH relativeFrom="column">
                <wp:posOffset>0</wp:posOffset>
              </wp:positionH>
              <wp:positionV relativeFrom="page">
                <wp:align>bottom</wp:align>
              </wp:positionV>
              <wp:extent cx="6784848" cy="941832"/>
              <wp:effectExtent l="0" t="0" r="0" b="0"/>
              <wp:wrapNone/>
              <wp:docPr id="13" name="Grupo 1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84848" cy="941832"/>
                        <a:chOff x="0" y="0"/>
                        <a:chExt cx="6785610" cy="943610"/>
                      </a:xfrm>
                    </wpg:grpSpPr>
                    <wps:wsp>
                      <wps:cNvPr id="17" name="Rectángulo 17"/>
                      <wps:cNvSpPr/>
                      <wps:spPr>
                        <a:xfrm>
                          <a:off x="0" y="0"/>
                          <a:ext cx="6784340" cy="943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Rectángulo"/>
                      <wps:cNvSpPr>
                        <a:spLocks/>
                      </wps:cNvSpPr>
                      <wps:spPr>
                        <a:xfrm>
                          <a:off x="0" y="0"/>
                          <a:ext cx="6785610" cy="381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5477A80" id="Grupo 13" o:spid="_x0000_s1026" alt="&quot;&quot;" style="position:absolute;margin-left:0;margin-top:0;width:534.25pt;height:74.15pt;z-index:-251649536;mso-position-vertical:bottom;mso-position-vertical-relative:page;mso-width-relative:margin;mso-height-relative:margin" coordsize="67856,9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">
              <v:rect id="Rectángulo 17" o:spid="_x0000_s1027" style="position:absolute;width:67843;height:9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" fillcolor="#f2f2f2 [3052]" stroked="f" strokeweight="1pt"/>
              <v:rect id="Rectángulo" o:spid="_x0000_s1028" style="position:absolute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" fillcolor="#1f497d [3215]" stroked="f" strokeweight="1pt">
                <v:stroke miterlimit="4"/>
                <v:textbox inset="3pt,3pt,3pt,3pt"/>
              </v:rect>
              <w10:wrap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599D2" w14:textId="77777777" w:rsidR="00E13C60" w:rsidRDefault="00E13C60" w:rsidP="00CF31BB">
      <w:r>
        <w:separator/>
      </w:r>
    </w:p>
  </w:footnote>
  <w:footnote w:type="continuationSeparator" w:id="0">
    <w:p w14:paraId="3BEC9B0F" w14:textId="77777777" w:rsidR="00E13C60" w:rsidRDefault="00E13C60" w:rsidP="00CF3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F0655" w14:textId="2FDDA926" w:rsidR="00996CF9" w:rsidRDefault="00572417" w:rsidP="009C4E88">
    <w:pPr>
      <w:pStyle w:val="Encabezado"/>
      <w:tabs>
        <w:tab w:val="left" w:pos="4095"/>
        <w:tab w:val="right" w:pos="10466"/>
      </w:tabs>
      <w:jc w:val="left"/>
    </w:pPr>
    <w:r w:rsidRPr="00590BD2">
      <w:rPr>
        <w:noProof/>
        <w:lang w:val="en-US"/>
      </w:rPr>
      <w:drawing>
        <wp:anchor distT="0" distB="0" distL="114300" distR="114300" simplePos="0" relativeHeight="251672064" behindDoc="0" locked="0" layoutInCell="1" allowOverlap="1" wp14:anchorId="25307079" wp14:editId="539232C8">
          <wp:simplePos x="0" y="0"/>
          <wp:positionH relativeFrom="margin">
            <wp:align>left</wp:align>
          </wp:positionH>
          <wp:positionV relativeFrom="margin">
            <wp:posOffset>-913130</wp:posOffset>
          </wp:positionV>
          <wp:extent cx="3442970" cy="565785"/>
          <wp:effectExtent l="0" t="0" r="0" b="0"/>
          <wp:wrapSquare wrapText="bothSides"/>
          <wp:docPr id="6" name="Imagen 6" descr="C:\Users\dliz\Downloads\proporcion_HOYTS_CMK-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liz\Downloads\proporcion_HOYTS_CMK-03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42970" cy="565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25B98">
      <w:rPr>
        <w:noProof/>
        <w:lang w:val="en-US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77E68B1F" wp14:editId="65AEDCA3">
              <wp:simplePos x="0" y="0"/>
              <wp:positionH relativeFrom="margin">
                <wp:posOffset>1095375</wp:posOffset>
              </wp:positionH>
              <wp:positionV relativeFrom="paragraph">
                <wp:posOffset>91440</wp:posOffset>
              </wp:positionV>
              <wp:extent cx="857250" cy="560705"/>
              <wp:effectExtent l="0" t="0" r="0" b="0"/>
              <wp:wrapNone/>
              <wp:docPr id="19" name="Cuadro de tex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250" cy="560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72EC6D" w14:textId="77777777" w:rsidR="00572417" w:rsidRDefault="00572417" w:rsidP="00572417">
                          <w:pPr>
                            <w:pStyle w:val="Encabezado"/>
                            <w:tabs>
                              <w:tab w:val="left" w:pos="4095"/>
                              <w:tab w:val="right" w:pos="10466"/>
                            </w:tabs>
                            <w:jc w:val="both"/>
                            <w:rPr>
                              <w:rFonts w:ascii="Bauhaus 93" w:hAnsi="Bauhaus 93"/>
                              <w:noProof/>
                              <w:color w:val="FEFEFE"/>
                              <w:spacing w:val="10"/>
                              <w:sz w:val="52"/>
                              <w:szCs w:val="72"/>
                              <w:lang w:val="es-AR"/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auhaus 93" w:hAnsi="Bauhaus 93"/>
                              <w:noProof/>
                              <w:color w:val="FEFEFE"/>
                              <w:spacing w:val="10"/>
                              <w:sz w:val="52"/>
                              <w:szCs w:val="72"/>
                              <w:lang w:val="es-AR"/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OPS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E68B1F" id="_x0000_t202" coordsize="21600,21600" o:spt="202" path="m,l,21600r21600,l21600,xe">
              <v:stroke joinstyle="miter"/>
              <v:path gradientshapeok="t" o:connecttype="rect"/>
            </v:shapetype>
            <v:shape id="Cuadro de texto 19" o:spid="_x0000_s1026" type="#_x0000_t202" style="position:absolute;margin-left:86.25pt;margin-top:7.2pt;width:67.5pt;height:44.15pt;z-index:25167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" filled="f" stroked="f">
              <v:textbox>
                <w:txbxContent>
                  <w:p w14:paraId="2372EC6D" w14:textId="77777777" w:rsidR="00572417" w:rsidRDefault="00572417" w:rsidP="00572417">
                    <w:pPr>
                      <w:pStyle w:val="Encabezado"/>
                      <w:tabs>
                        <w:tab w:val="left" w:pos="4095"/>
                        <w:tab w:val="right" w:pos="10466"/>
                      </w:tabs>
                      <w:jc w:val="both"/>
                      <w:rPr>
                        <w:rFonts w:ascii="Bauhaus 93" w:hAnsi="Bauhaus 93"/>
                        <w:noProof/>
                        <w:color w:val="FEFEFE"/>
                        <w:spacing w:val="10"/>
                        <w:sz w:val="52"/>
                        <w:szCs w:val="72"/>
                        <w:lang w:val="es-AR"/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Bauhaus 93" w:hAnsi="Bauhaus 93"/>
                        <w:noProof/>
                        <w:color w:val="FEFEFE"/>
                        <w:spacing w:val="10"/>
                        <w:sz w:val="52"/>
                        <w:szCs w:val="72"/>
                        <w:lang w:val="es-AR"/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</w:rPr>
                      <w:t>OPS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96CF9">
      <w:rPr>
        <w:noProof/>
        <w:lang w:val="en-US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0FE2F6C6" wp14:editId="1121C401">
              <wp:simplePos x="0" y="0"/>
              <wp:positionH relativeFrom="column">
                <wp:posOffset>3143251</wp:posOffset>
              </wp:positionH>
              <wp:positionV relativeFrom="paragraph">
                <wp:posOffset>25400</wp:posOffset>
              </wp:positionV>
              <wp:extent cx="3639820" cy="1828800"/>
              <wp:effectExtent l="0" t="0" r="0" b="0"/>
              <wp:wrapNone/>
              <wp:docPr id="23" name="Cuadro de text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3982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131F0A" w14:textId="77777777" w:rsidR="00996CF9" w:rsidRPr="00E56862" w:rsidRDefault="00996CF9" w:rsidP="00EC5155">
                          <w:pPr>
                            <w:pStyle w:val="Encabezado"/>
                            <w:tabs>
                              <w:tab w:val="left" w:pos="4095"/>
                              <w:tab w:val="right" w:pos="10466"/>
                            </w:tabs>
                            <w:rPr>
                              <w:noProof/>
                              <w:color w:val="70AD47"/>
                              <w:spacing w:val="10"/>
                              <w:sz w:val="28"/>
                              <w:szCs w:val="72"/>
                              <w:lang w:val="es-AR"/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</w:pPr>
                          <w:r w:rsidRPr="00E56862">
                            <w:rPr>
                              <w:noProof/>
                              <w:color w:val="70AD47"/>
                              <w:spacing w:val="10"/>
                              <w:sz w:val="28"/>
                              <w:szCs w:val="72"/>
                              <w:lang w:val="es-AR"/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t>Departamento de Servicios - Argentina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FE2F6C6" id="Cuadro de texto 23" o:spid="_x0000_s1027" type="#_x0000_t202" style="position:absolute;margin-left:247.5pt;margin-top:2pt;width:286.6pt;height:2in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" filled="f" stroked="f">
              <v:textbox style="mso-fit-shape-to-text:t">
                <w:txbxContent>
                  <w:p w14:paraId="6D131F0A" w14:textId="77777777" w:rsidR="00996CF9" w:rsidRPr="00E56862" w:rsidRDefault="00996CF9" w:rsidP="00EC5155">
                    <w:pPr>
                      <w:pStyle w:val="Encabezado"/>
                      <w:tabs>
                        <w:tab w:val="left" w:pos="4095"/>
                        <w:tab w:val="right" w:pos="10466"/>
                      </w:tabs>
                      <w:rPr>
                        <w:noProof/>
                        <w:color w:val="70AD47"/>
                        <w:spacing w:val="10"/>
                        <w:sz w:val="28"/>
                        <w:szCs w:val="72"/>
                        <w:lang w:val="es-AR"/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70AD47">
                              <w14:tint w14:val="1000"/>
                            </w14:srgbClr>
                          </w14:solidFill>
                        </w14:textFill>
                      </w:rPr>
                    </w:pPr>
                    <w:r w:rsidRPr="00E56862">
                      <w:rPr>
                        <w:noProof/>
                        <w:color w:val="70AD47"/>
                        <w:spacing w:val="10"/>
                        <w:sz w:val="28"/>
                        <w:szCs w:val="72"/>
                        <w:lang w:val="es-AR"/>
                        <w14:textOutline w14:w="9525" w14:cap="flat" w14:cmpd="sng" w14:algn="ctr">
                          <w14:solidFill>
                            <w14:schemeClr w14:val="accent1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70AD47">
                              <w14:tint w14:val="1000"/>
                            </w14:srgbClr>
                          </w14:solidFill>
                        </w14:textFill>
                      </w:rPr>
                      <w:t>Departamento de Servicios - Argentina</w:t>
                    </w:r>
                  </w:p>
                </w:txbxContent>
              </v:textbox>
            </v:shape>
          </w:pict>
        </mc:Fallback>
      </mc:AlternateContent>
    </w:r>
    <w:r w:rsidR="00996CF9">
      <w:rPr>
        <w:noProof/>
        <w:lang w:val="en-US"/>
      </w:rPr>
      <mc:AlternateContent>
        <mc:Choice Requires="wpg">
          <w:drawing>
            <wp:anchor distT="0" distB="0" distL="114300" distR="114300" simplePos="0" relativeHeight="251665920" behindDoc="1" locked="0" layoutInCell="1" allowOverlap="1" wp14:anchorId="57690512" wp14:editId="72F471E8">
              <wp:simplePos x="0" y="0"/>
              <wp:positionH relativeFrom="column">
                <wp:posOffset>0</wp:posOffset>
              </wp:positionH>
              <wp:positionV relativeFrom="paragraph">
                <wp:posOffset>-2317750</wp:posOffset>
              </wp:positionV>
              <wp:extent cx="6858000" cy="11249025"/>
              <wp:effectExtent l="0" t="0" r="0" b="9525"/>
              <wp:wrapNone/>
              <wp:docPr id="12" name="Grupo 1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1249025"/>
                        <a:chOff x="0" y="0"/>
                        <a:chExt cx="6858000" cy="10328275"/>
                      </a:xfrm>
                    </wpg:grpSpPr>
                    <wpg:grpSp>
                      <wpg:cNvPr id="2" name="Grupo 2"/>
                      <wpg:cNvGrpSpPr>
                        <a:grpSpLocks/>
                      </wpg:cNvGrpSpPr>
                      <wpg:grpSpPr>
                        <a:xfrm>
                          <a:off x="69341" y="2728553"/>
                          <a:ext cx="6785484" cy="7599722"/>
                          <a:chOff x="69342" y="-586132"/>
                          <a:chExt cx="6785610" cy="7599530"/>
                        </a:xfrm>
                      </wpg:grpSpPr>
                      <wps:wsp>
                        <wps:cNvPr id="20" name="Rectángulo"/>
                        <wps:cNvSpPr>
                          <a:spLocks/>
                        </wps:cNvSpPr>
                        <wps:spPr>
                          <a:xfrm>
                            <a:off x="73152" y="-515964"/>
                            <a:ext cx="6781800" cy="7529362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2" name="Rectángulo"/>
                        <wps:cNvSpPr>
                          <a:spLocks/>
                        </wps:cNvSpPr>
                        <wps:spPr>
                          <a:xfrm flipV="1">
                            <a:off x="69342" y="-586132"/>
                            <a:ext cx="6785610" cy="70168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wps:wsp>
                      <wps:cNvPr id="5" name="Rectángulo 5"/>
                      <wps:cNvSpPr/>
                      <wps:spPr>
                        <a:xfrm>
                          <a:off x="0" y="1857375"/>
                          <a:ext cx="6858000" cy="87117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n 1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alphaModFix amt="40000"/>
                          <a:duotone>
                            <a:schemeClr val="accent5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055" b="27033"/>
                        <a:stretch/>
                      </pic:blipFill>
                      <pic:spPr bwMode="auto">
                        <a:xfrm>
                          <a:off x="0" y="0"/>
                          <a:ext cx="6858000" cy="27285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4D04ED" id="Grupo 12" o:spid="_x0000_s1026" alt="&quot;&quot;" style="position:absolute;margin-left:0;margin-top:-182.5pt;width:540pt;height:885.75pt;z-index:-251650560;mso-width-relative:margin;mso-height-relative:margin" coordsize="68580,1032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">
              <v:group id="Grupo 2" o:spid="_x0000_s1027" style="position:absolute;left:693;top:27285;width:67855;height:75997" coordorigin="693,-5861" coordsize="67856,75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ángulo" o:spid="_x0000_s1028" style="position:absolute;left:731;top:-5159;width:67818;height:752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" fillcolor="#52658f [3206]" stroked="f" strokeweight="1pt">
                  <v:fill opacity="13107f"/>
                  <v:stroke miterlimit="4"/>
                  <v:textbox inset="3pt,3pt,3pt,3pt"/>
                </v:rect>
                <v:rect id="Rectángulo" o:spid="_x0000_s1029" style="position:absolute;left:693;top:-5861;width:67856;height:70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" fillcolor="#1f497d [3215]" stroked="f" strokeweight="1pt">
                  <v:stroke miterlimit="4"/>
                  <v:textbox inset="3pt,3pt,3pt,3pt"/>
                </v:rect>
              </v:group>
              <v:rect id="Rectángulo 5" o:spid="_x0000_s1030" style="position:absolute;top:18573;width:68580;height:8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" fillcolor="#1f497d [3215]" stroked="f" strokeweight="1pt">
                <v:fill color2="#548dd4 [1951]" rotate="t" angle="90" focus="100%" type="gradient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0" o:spid="_x0000_s1031" type="#_x0000_t75" alt="&quot;&quot;" style="position:absolute;width:68580;height:27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">
                <v:imagedata r:id="rId3" o:title="" cropbottom="17716f" cropright="691f" recolortarget="black [1448]"/>
              </v:shape>
            </v:group>
          </w:pict>
        </mc:Fallback>
      </mc:AlternateContent>
    </w:r>
    <w:r w:rsidR="00996CF9">
      <w:rPr>
        <w:lang w:bidi="es-ES"/>
      </w:rPr>
      <w:tab/>
    </w:r>
    <w:r w:rsidR="00996CF9">
      <w:rPr>
        <w:lang w:bidi="es-ES"/>
      </w:rPr>
      <w:tab/>
    </w:r>
    <w:r w:rsidR="00996CF9">
      <w:rPr>
        <w:lang w:bidi="es-ES"/>
      </w:rPr>
      <w:tab/>
    </w:r>
    <w:r w:rsidR="00996CF9" w:rsidRPr="00BD4CBB">
      <w:rPr>
        <w:lang w:bidi="es-E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E88"/>
    <w:rsid w:val="000000D9"/>
    <w:rsid w:val="00001093"/>
    <w:rsid w:val="000064CD"/>
    <w:rsid w:val="000115F1"/>
    <w:rsid w:val="00011BD8"/>
    <w:rsid w:val="000141CB"/>
    <w:rsid w:val="00022A0B"/>
    <w:rsid w:val="00022C9B"/>
    <w:rsid w:val="00024341"/>
    <w:rsid w:val="00036884"/>
    <w:rsid w:val="00036CE9"/>
    <w:rsid w:val="000561ED"/>
    <w:rsid w:val="0006158A"/>
    <w:rsid w:val="00071BE1"/>
    <w:rsid w:val="00083215"/>
    <w:rsid w:val="00083375"/>
    <w:rsid w:val="00091088"/>
    <w:rsid w:val="000A7FDC"/>
    <w:rsid w:val="000B0DCF"/>
    <w:rsid w:val="000B593D"/>
    <w:rsid w:val="000C75BF"/>
    <w:rsid w:val="000D0EBB"/>
    <w:rsid w:val="000D3270"/>
    <w:rsid w:val="000E0CAA"/>
    <w:rsid w:val="000E3D61"/>
    <w:rsid w:val="000E44E0"/>
    <w:rsid w:val="001034AB"/>
    <w:rsid w:val="00105197"/>
    <w:rsid w:val="00105477"/>
    <w:rsid w:val="00110721"/>
    <w:rsid w:val="00117436"/>
    <w:rsid w:val="00117EB5"/>
    <w:rsid w:val="0012141D"/>
    <w:rsid w:val="001257F0"/>
    <w:rsid w:val="00127D33"/>
    <w:rsid w:val="0014331E"/>
    <w:rsid w:val="00143A0B"/>
    <w:rsid w:val="001443C4"/>
    <w:rsid w:val="00144D1E"/>
    <w:rsid w:val="001468A2"/>
    <w:rsid w:val="001507A2"/>
    <w:rsid w:val="00150D8A"/>
    <w:rsid w:val="00153CE9"/>
    <w:rsid w:val="00156452"/>
    <w:rsid w:val="00160293"/>
    <w:rsid w:val="0016108E"/>
    <w:rsid w:val="00163FCF"/>
    <w:rsid w:val="001645B3"/>
    <w:rsid w:val="00165811"/>
    <w:rsid w:val="00192DFF"/>
    <w:rsid w:val="00197369"/>
    <w:rsid w:val="001A199E"/>
    <w:rsid w:val="001A3A23"/>
    <w:rsid w:val="001B3736"/>
    <w:rsid w:val="001C579C"/>
    <w:rsid w:val="001E3B2B"/>
    <w:rsid w:val="001F4542"/>
    <w:rsid w:val="00205762"/>
    <w:rsid w:val="00220FC1"/>
    <w:rsid w:val="002246D1"/>
    <w:rsid w:val="00226E23"/>
    <w:rsid w:val="00230915"/>
    <w:rsid w:val="00231589"/>
    <w:rsid w:val="00232DCF"/>
    <w:rsid w:val="002378B4"/>
    <w:rsid w:val="00244268"/>
    <w:rsid w:val="00246BBD"/>
    <w:rsid w:val="0025130C"/>
    <w:rsid w:val="00256391"/>
    <w:rsid w:val="002600AD"/>
    <w:rsid w:val="00260A6A"/>
    <w:rsid w:val="00260AF1"/>
    <w:rsid w:val="002610AC"/>
    <w:rsid w:val="002621CA"/>
    <w:rsid w:val="002633EB"/>
    <w:rsid w:val="00265218"/>
    <w:rsid w:val="00265EBD"/>
    <w:rsid w:val="00270B85"/>
    <w:rsid w:val="00276588"/>
    <w:rsid w:val="002770AA"/>
    <w:rsid w:val="002810F9"/>
    <w:rsid w:val="002878ED"/>
    <w:rsid w:val="002939F4"/>
    <w:rsid w:val="002A4131"/>
    <w:rsid w:val="002A59DC"/>
    <w:rsid w:val="002B0418"/>
    <w:rsid w:val="002B158F"/>
    <w:rsid w:val="002B4534"/>
    <w:rsid w:val="002C2310"/>
    <w:rsid w:val="002C2DBB"/>
    <w:rsid w:val="002C6ABD"/>
    <w:rsid w:val="002C7139"/>
    <w:rsid w:val="002D1331"/>
    <w:rsid w:val="002D3842"/>
    <w:rsid w:val="002E509B"/>
    <w:rsid w:val="002F4D85"/>
    <w:rsid w:val="0030105A"/>
    <w:rsid w:val="003071A0"/>
    <w:rsid w:val="00310906"/>
    <w:rsid w:val="003151A2"/>
    <w:rsid w:val="00322455"/>
    <w:rsid w:val="003237F2"/>
    <w:rsid w:val="0032684A"/>
    <w:rsid w:val="003333BB"/>
    <w:rsid w:val="00337C0F"/>
    <w:rsid w:val="003435F3"/>
    <w:rsid w:val="0035277D"/>
    <w:rsid w:val="00364076"/>
    <w:rsid w:val="00366F6D"/>
    <w:rsid w:val="003743AF"/>
    <w:rsid w:val="00381E86"/>
    <w:rsid w:val="00390197"/>
    <w:rsid w:val="003911F2"/>
    <w:rsid w:val="003B0849"/>
    <w:rsid w:val="003B1E94"/>
    <w:rsid w:val="003C061E"/>
    <w:rsid w:val="003C19AB"/>
    <w:rsid w:val="003C31D6"/>
    <w:rsid w:val="003D14D8"/>
    <w:rsid w:val="003D3FC8"/>
    <w:rsid w:val="003E0129"/>
    <w:rsid w:val="003F362E"/>
    <w:rsid w:val="0040735F"/>
    <w:rsid w:val="004135C0"/>
    <w:rsid w:val="004164CB"/>
    <w:rsid w:val="00427F29"/>
    <w:rsid w:val="00435E8C"/>
    <w:rsid w:val="0044234B"/>
    <w:rsid w:val="00445A3A"/>
    <w:rsid w:val="004464D1"/>
    <w:rsid w:val="00446F02"/>
    <w:rsid w:val="00453907"/>
    <w:rsid w:val="00463B35"/>
    <w:rsid w:val="00464755"/>
    <w:rsid w:val="00464A5E"/>
    <w:rsid w:val="004674A7"/>
    <w:rsid w:val="00482917"/>
    <w:rsid w:val="00485E8A"/>
    <w:rsid w:val="0048609A"/>
    <w:rsid w:val="00492FD8"/>
    <w:rsid w:val="00494350"/>
    <w:rsid w:val="00495FC8"/>
    <w:rsid w:val="004A5808"/>
    <w:rsid w:val="004B2E3E"/>
    <w:rsid w:val="004B3804"/>
    <w:rsid w:val="004B5717"/>
    <w:rsid w:val="004B7B36"/>
    <w:rsid w:val="004B7E3B"/>
    <w:rsid w:val="004C2E31"/>
    <w:rsid w:val="004C2F50"/>
    <w:rsid w:val="004C31D9"/>
    <w:rsid w:val="004C7B20"/>
    <w:rsid w:val="004D2584"/>
    <w:rsid w:val="004E0186"/>
    <w:rsid w:val="005255E5"/>
    <w:rsid w:val="00525C08"/>
    <w:rsid w:val="0052715B"/>
    <w:rsid w:val="00533612"/>
    <w:rsid w:val="00534B99"/>
    <w:rsid w:val="00536BF4"/>
    <w:rsid w:val="00542A22"/>
    <w:rsid w:val="00572417"/>
    <w:rsid w:val="00574367"/>
    <w:rsid w:val="005759CA"/>
    <w:rsid w:val="005907EF"/>
    <w:rsid w:val="00593A6B"/>
    <w:rsid w:val="00594182"/>
    <w:rsid w:val="00595545"/>
    <w:rsid w:val="005A1340"/>
    <w:rsid w:val="005A7247"/>
    <w:rsid w:val="005B4157"/>
    <w:rsid w:val="005B41B6"/>
    <w:rsid w:val="005B4551"/>
    <w:rsid w:val="005B789B"/>
    <w:rsid w:val="005C60D3"/>
    <w:rsid w:val="005C6CED"/>
    <w:rsid w:val="005D124E"/>
    <w:rsid w:val="005D52DF"/>
    <w:rsid w:val="005E1D10"/>
    <w:rsid w:val="005E2E9D"/>
    <w:rsid w:val="005E42F5"/>
    <w:rsid w:val="005E44D3"/>
    <w:rsid w:val="005E6E3B"/>
    <w:rsid w:val="005F5C46"/>
    <w:rsid w:val="006035D3"/>
    <w:rsid w:val="006227AE"/>
    <w:rsid w:val="00626035"/>
    <w:rsid w:val="00642540"/>
    <w:rsid w:val="00643F5A"/>
    <w:rsid w:val="006527E8"/>
    <w:rsid w:val="00655CF7"/>
    <w:rsid w:val="006636E5"/>
    <w:rsid w:val="00663D91"/>
    <w:rsid w:val="00672E97"/>
    <w:rsid w:val="00675F0D"/>
    <w:rsid w:val="006828E5"/>
    <w:rsid w:val="00682DE3"/>
    <w:rsid w:val="00683FB7"/>
    <w:rsid w:val="00684557"/>
    <w:rsid w:val="00684666"/>
    <w:rsid w:val="00687322"/>
    <w:rsid w:val="00687FB8"/>
    <w:rsid w:val="00690623"/>
    <w:rsid w:val="00695595"/>
    <w:rsid w:val="006A7254"/>
    <w:rsid w:val="006B2DF0"/>
    <w:rsid w:val="006B58E2"/>
    <w:rsid w:val="006B5C93"/>
    <w:rsid w:val="006C7D64"/>
    <w:rsid w:val="006D14F3"/>
    <w:rsid w:val="006E0F85"/>
    <w:rsid w:val="006F4DF4"/>
    <w:rsid w:val="00704F83"/>
    <w:rsid w:val="007052F5"/>
    <w:rsid w:val="0071089C"/>
    <w:rsid w:val="00711A92"/>
    <w:rsid w:val="00714AAB"/>
    <w:rsid w:val="00716869"/>
    <w:rsid w:val="00716FBF"/>
    <w:rsid w:val="00726C68"/>
    <w:rsid w:val="00740FC7"/>
    <w:rsid w:val="0074301B"/>
    <w:rsid w:val="00743188"/>
    <w:rsid w:val="00744A5C"/>
    <w:rsid w:val="00750286"/>
    <w:rsid w:val="00774576"/>
    <w:rsid w:val="0078014F"/>
    <w:rsid w:val="00783918"/>
    <w:rsid w:val="00796E5A"/>
    <w:rsid w:val="007A2405"/>
    <w:rsid w:val="007A404B"/>
    <w:rsid w:val="007A4EAC"/>
    <w:rsid w:val="007B52D2"/>
    <w:rsid w:val="007B5CE6"/>
    <w:rsid w:val="007B7C6E"/>
    <w:rsid w:val="007C0C47"/>
    <w:rsid w:val="007C1F7D"/>
    <w:rsid w:val="007C2565"/>
    <w:rsid w:val="007C62F6"/>
    <w:rsid w:val="007D4902"/>
    <w:rsid w:val="007D6292"/>
    <w:rsid w:val="007E2958"/>
    <w:rsid w:val="007E5A51"/>
    <w:rsid w:val="00810341"/>
    <w:rsid w:val="00816567"/>
    <w:rsid w:val="00824152"/>
    <w:rsid w:val="00832CDC"/>
    <w:rsid w:val="00866F65"/>
    <w:rsid w:val="00873A82"/>
    <w:rsid w:val="00875559"/>
    <w:rsid w:val="008774DF"/>
    <w:rsid w:val="0088108D"/>
    <w:rsid w:val="008A567B"/>
    <w:rsid w:val="008B232C"/>
    <w:rsid w:val="008B6790"/>
    <w:rsid w:val="008C17DF"/>
    <w:rsid w:val="008C1CB0"/>
    <w:rsid w:val="008C6350"/>
    <w:rsid w:val="008D167F"/>
    <w:rsid w:val="008D3EE1"/>
    <w:rsid w:val="008D7C96"/>
    <w:rsid w:val="008E1F91"/>
    <w:rsid w:val="008E4BB3"/>
    <w:rsid w:val="008E4CAC"/>
    <w:rsid w:val="008E5946"/>
    <w:rsid w:val="008F357C"/>
    <w:rsid w:val="008F668D"/>
    <w:rsid w:val="008F74A0"/>
    <w:rsid w:val="0091588C"/>
    <w:rsid w:val="00920B26"/>
    <w:rsid w:val="009249B5"/>
    <w:rsid w:val="00930A13"/>
    <w:rsid w:val="00930F94"/>
    <w:rsid w:val="0093300F"/>
    <w:rsid w:val="00933A80"/>
    <w:rsid w:val="0093569F"/>
    <w:rsid w:val="00943576"/>
    <w:rsid w:val="00944A70"/>
    <w:rsid w:val="009466B8"/>
    <w:rsid w:val="00952765"/>
    <w:rsid w:val="00953F4D"/>
    <w:rsid w:val="00955B07"/>
    <w:rsid w:val="00956218"/>
    <w:rsid w:val="00964A01"/>
    <w:rsid w:val="00971C09"/>
    <w:rsid w:val="0097333C"/>
    <w:rsid w:val="009755BA"/>
    <w:rsid w:val="00977919"/>
    <w:rsid w:val="009837CD"/>
    <w:rsid w:val="00996CF9"/>
    <w:rsid w:val="009B2076"/>
    <w:rsid w:val="009B3A70"/>
    <w:rsid w:val="009C031E"/>
    <w:rsid w:val="009C3872"/>
    <w:rsid w:val="009C4E88"/>
    <w:rsid w:val="009C590F"/>
    <w:rsid w:val="009C6CD2"/>
    <w:rsid w:val="009E006E"/>
    <w:rsid w:val="009E4A75"/>
    <w:rsid w:val="009E6AC6"/>
    <w:rsid w:val="009F2599"/>
    <w:rsid w:val="00A00AAB"/>
    <w:rsid w:val="00A04B37"/>
    <w:rsid w:val="00A14F7C"/>
    <w:rsid w:val="00A2469A"/>
    <w:rsid w:val="00A3321A"/>
    <w:rsid w:val="00A34AD8"/>
    <w:rsid w:val="00A40E2B"/>
    <w:rsid w:val="00A4753C"/>
    <w:rsid w:val="00A622B8"/>
    <w:rsid w:val="00A673A0"/>
    <w:rsid w:val="00A7086F"/>
    <w:rsid w:val="00A73AE1"/>
    <w:rsid w:val="00A847E2"/>
    <w:rsid w:val="00A8509A"/>
    <w:rsid w:val="00A9340F"/>
    <w:rsid w:val="00A938C8"/>
    <w:rsid w:val="00A95FF2"/>
    <w:rsid w:val="00AB2305"/>
    <w:rsid w:val="00AB2833"/>
    <w:rsid w:val="00AC7198"/>
    <w:rsid w:val="00AD0855"/>
    <w:rsid w:val="00AD08B3"/>
    <w:rsid w:val="00AE1B3B"/>
    <w:rsid w:val="00AE3FB7"/>
    <w:rsid w:val="00AF1E25"/>
    <w:rsid w:val="00B04AED"/>
    <w:rsid w:val="00B122BA"/>
    <w:rsid w:val="00B16A18"/>
    <w:rsid w:val="00B270C2"/>
    <w:rsid w:val="00B3562A"/>
    <w:rsid w:val="00B368B7"/>
    <w:rsid w:val="00B4236B"/>
    <w:rsid w:val="00B45702"/>
    <w:rsid w:val="00B46FDE"/>
    <w:rsid w:val="00B60707"/>
    <w:rsid w:val="00B646B4"/>
    <w:rsid w:val="00B669DE"/>
    <w:rsid w:val="00B675AF"/>
    <w:rsid w:val="00B74080"/>
    <w:rsid w:val="00B774F5"/>
    <w:rsid w:val="00B77C06"/>
    <w:rsid w:val="00B81CD3"/>
    <w:rsid w:val="00B822E0"/>
    <w:rsid w:val="00B87F26"/>
    <w:rsid w:val="00BA4761"/>
    <w:rsid w:val="00BA7872"/>
    <w:rsid w:val="00BB1E9E"/>
    <w:rsid w:val="00BB2F43"/>
    <w:rsid w:val="00BB5F09"/>
    <w:rsid w:val="00BC1B68"/>
    <w:rsid w:val="00BC51B2"/>
    <w:rsid w:val="00BC7708"/>
    <w:rsid w:val="00BD2736"/>
    <w:rsid w:val="00BD4CBB"/>
    <w:rsid w:val="00BD6278"/>
    <w:rsid w:val="00BF2EF3"/>
    <w:rsid w:val="00BF5A49"/>
    <w:rsid w:val="00BF6EA0"/>
    <w:rsid w:val="00C01D2E"/>
    <w:rsid w:val="00C06272"/>
    <w:rsid w:val="00C17C03"/>
    <w:rsid w:val="00C24A0A"/>
    <w:rsid w:val="00C36518"/>
    <w:rsid w:val="00C46E7A"/>
    <w:rsid w:val="00C50E6D"/>
    <w:rsid w:val="00C54FA0"/>
    <w:rsid w:val="00C614D5"/>
    <w:rsid w:val="00C6388F"/>
    <w:rsid w:val="00C648D7"/>
    <w:rsid w:val="00C6755B"/>
    <w:rsid w:val="00C73072"/>
    <w:rsid w:val="00C75FE4"/>
    <w:rsid w:val="00C765F9"/>
    <w:rsid w:val="00C777ED"/>
    <w:rsid w:val="00C822DF"/>
    <w:rsid w:val="00C83A82"/>
    <w:rsid w:val="00C86D0E"/>
    <w:rsid w:val="00C8756E"/>
    <w:rsid w:val="00CB0A4A"/>
    <w:rsid w:val="00CB0C53"/>
    <w:rsid w:val="00CC02F8"/>
    <w:rsid w:val="00CC22AC"/>
    <w:rsid w:val="00CC30A8"/>
    <w:rsid w:val="00CC5DFA"/>
    <w:rsid w:val="00CC75AA"/>
    <w:rsid w:val="00CD3F68"/>
    <w:rsid w:val="00CD7A40"/>
    <w:rsid w:val="00CE0564"/>
    <w:rsid w:val="00CE47E4"/>
    <w:rsid w:val="00CE5A96"/>
    <w:rsid w:val="00CE75E2"/>
    <w:rsid w:val="00CF31BB"/>
    <w:rsid w:val="00D01B84"/>
    <w:rsid w:val="00D027E2"/>
    <w:rsid w:val="00D04346"/>
    <w:rsid w:val="00D05A11"/>
    <w:rsid w:val="00D16CFC"/>
    <w:rsid w:val="00D17EEF"/>
    <w:rsid w:val="00D23119"/>
    <w:rsid w:val="00D34314"/>
    <w:rsid w:val="00D34946"/>
    <w:rsid w:val="00D357B8"/>
    <w:rsid w:val="00D37EAF"/>
    <w:rsid w:val="00D4436A"/>
    <w:rsid w:val="00D57245"/>
    <w:rsid w:val="00D713CA"/>
    <w:rsid w:val="00D72295"/>
    <w:rsid w:val="00D73E91"/>
    <w:rsid w:val="00D7781A"/>
    <w:rsid w:val="00D83D97"/>
    <w:rsid w:val="00D97141"/>
    <w:rsid w:val="00DA62A8"/>
    <w:rsid w:val="00DC0D00"/>
    <w:rsid w:val="00DC3197"/>
    <w:rsid w:val="00DC5A65"/>
    <w:rsid w:val="00DC62B2"/>
    <w:rsid w:val="00DD0637"/>
    <w:rsid w:val="00DD3C9D"/>
    <w:rsid w:val="00DD43A8"/>
    <w:rsid w:val="00DD5FF7"/>
    <w:rsid w:val="00DE2ABA"/>
    <w:rsid w:val="00DE3C23"/>
    <w:rsid w:val="00DF0BC8"/>
    <w:rsid w:val="00E12BF9"/>
    <w:rsid w:val="00E13B6E"/>
    <w:rsid w:val="00E13C60"/>
    <w:rsid w:val="00E141F4"/>
    <w:rsid w:val="00E166FD"/>
    <w:rsid w:val="00E175FF"/>
    <w:rsid w:val="00E21F5C"/>
    <w:rsid w:val="00E220E3"/>
    <w:rsid w:val="00E307C1"/>
    <w:rsid w:val="00E4635C"/>
    <w:rsid w:val="00E53AFF"/>
    <w:rsid w:val="00E56862"/>
    <w:rsid w:val="00E730BD"/>
    <w:rsid w:val="00E81B3F"/>
    <w:rsid w:val="00E84EB4"/>
    <w:rsid w:val="00E9198F"/>
    <w:rsid w:val="00EA6A6F"/>
    <w:rsid w:val="00EB3351"/>
    <w:rsid w:val="00EC2336"/>
    <w:rsid w:val="00EC5155"/>
    <w:rsid w:val="00EC7608"/>
    <w:rsid w:val="00EC7644"/>
    <w:rsid w:val="00EC7ECC"/>
    <w:rsid w:val="00ED222D"/>
    <w:rsid w:val="00EE0AAA"/>
    <w:rsid w:val="00EE27DB"/>
    <w:rsid w:val="00EE561D"/>
    <w:rsid w:val="00EE6200"/>
    <w:rsid w:val="00F01BE7"/>
    <w:rsid w:val="00F06F3B"/>
    <w:rsid w:val="00F151D6"/>
    <w:rsid w:val="00F200BA"/>
    <w:rsid w:val="00F24DA6"/>
    <w:rsid w:val="00F276FD"/>
    <w:rsid w:val="00F27B67"/>
    <w:rsid w:val="00F35694"/>
    <w:rsid w:val="00F40882"/>
    <w:rsid w:val="00F40B8B"/>
    <w:rsid w:val="00F40BE5"/>
    <w:rsid w:val="00F47CD7"/>
    <w:rsid w:val="00F5003B"/>
    <w:rsid w:val="00F720BF"/>
    <w:rsid w:val="00F74298"/>
    <w:rsid w:val="00F76D61"/>
    <w:rsid w:val="00F777CB"/>
    <w:rsid w:val="00F804FD"/>
    <w:rsid w:val="00F833BA"/>
    <w:rsid w:val="00F93E31"/>
    <w:rsid w:val="00F972B9"/>
    <w:rsid w:val="00FC0271"/>
    <w:rsid w:val="00FC1902"/>
    <w:rsid w:val="00FC219F"/>
    <w:rsid w:val="00FC5EAA"/>
    <w:rsid w:val="00FC603C"/>
    <w:rsid w:val="00FD07AF"/>
    <w:rsid w:val="00FD6699"/>
    <w:rsid w:val="00FE1BC2"/>
    <w:rsid w:val="00FE318C"/>
    <w:rsid w:val="00FE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DB76E"/>
  <w15:chartTrackingRefBased/>
  <w15:docId w15:val="{AF179752-C2F8-4224-88DA-DFF0456CA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15B"/>
    <w:pPr>
      <w:spacing w:after="120"/>
      <w:jc w:val="center"/>
    </w:pPr>
    <w:rPr>
      <w:rFonts w:asciiTheme="minorHAnsi" w:hAnsiTheme="minorHAnsi"/>
      <w:color w:val="000000"/>
      <w:sz w:val="2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AFF"/>
  </w:style>
  <w:style w:type="paragraph" w:styleId="Piedepgina">
    <w:name w:val="footer"/>
    <w:basedOn w:val="Normal"/>
    <w:link w:val="Piedepgina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AFF"/>
  </w:style>
  <w:style w:type="table" w:styleId="Tablaconcuadrcula">
    <w:name w:val="Table Grid"/>
    <w:basedOn w:val="Tabla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25130C"/>
    <w:pPr>
      <w:contextualSpacing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tuloCar">
    <w:name w:val="Título Car"/>
    <w:link w:val="Ttulo"/>
    <w:rsid w:val="0025130C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o">
    <w:name w:val="Texto"/>
    <w:basedOn w:val="Normal"/>
    <w:next w:val="Normal"/>
    <w:uiPriority w:val="1"/>
    <w:qFormat/>
    <w:rsid w:val="00643F5A"/>
  </w:style>
  <w:style w:type="paragraph" w:customStyle="1" w:styleId="Textoazul">
    <w:name w:val="Texto azul"/>
    <w:basedOn w:val="Normal"/>
    <w:uiPriority w:val="3"/>
    <w:qFormat/>
    <w:rsid w:val="0052715B"/>
    <w:rPr>
      <w:color w:val="1F497D" w:themeColor="text2"/>
    </w:rPr>
  </w:style>
  <w:style w:type="paragraph" w:customStyle="1" w:styleId="Contactos">
    <w:name w:val="Contactos"/>
    <w:basedOn w:val="Normal"/>
    <w:uiPriority w:val="5"/>
    <w:qFormat/>
    <w:rsid w:val="0052715B"/>
    <w:rPr>
      <w:color w:val="1F497D" w:themeColor="text2"/>
      <w:sz w:val="20"/>
      <w:szCs w:val="20"/>
    </w:rPr>
  </w:style>
  <w:style w:type="character" w:styleId="Textodelmarcadordeposicin">
    <w:name w:val="Placeholder Text"/>
    <w:uiPriority w:val="99"/>
    <w:semiHidden/>
    <w:rsid w:val="00E53AFF"/>
    <w:rPr>
      <w:color w:val="808080"/>
    </w:rPr>
  </w:style>
  <w:style w:type="paragraph" w:customStyle="1" w:styleId="Textoennegrita1">
    <w:name w:val="Texto en negrita1"/>
    <w:basedOn w:val="Texto"/>
    <w:uiPriority w:val="2"/>
    <w:qFormat/>
    <w:rsid w:val="0016108E"/>
    <w:pPr>
      <w:jc w:val="left"/>
    </w:pPr>
    <w:rPr>
      <w:b/>
      <w:bCs/>
      <w:color w:val="000000" w:themeColor="text1"/>
      <w:sz w:val="24"/>
    </w:rPr>
  </w:style>
  <w:style w:type="paragraph" w:customStyle="1" w:styleId="Textoennegritaazul">
    <w:name w:val="Texto en negrita azul"/>
    <w:basedOn w:val="Textoazul"/>
    <w:uiPriority w:val="4"/>
    <w:qFormat/>
    <w:rsid w:val="0052715B"/>
    <w:rPr>
      <w:b/>
      <w:bCs/>
      <w:sz w:val="24"/>
    </w:rPr>
  </w:style>
  <w:style w:type="paragraph" w:customStyle="1" w:styleId="Notas">
    <w:name w:val="Notas"/>
    <w:basedOn w:val="Textoazul"/>
    <w:uiPriority w:val="6"/>
    <w:qFormat/>
    <w:rsid w:val="001A199E"/>
    <w:rPr>
      <w:i/>
      <w:iCs/>
      <w:sz w:val="20"/>
    </w:rPr>
  </w:style>
  <w:style w:type="character" w:styleId="Hipervnculo">
    <w:name w:val="Hyperlink"/>
    <w:basedOn w:val="Fuentedeprrafopredeter"/>
    <w:uiPriority w:val="99"/>
    <w:unhideWhenUsed/>
    <w:rsid w:val="009C4E88"/>
    <w:rPr>
      <w:color w:val="0096D2" w:themeColor="hyperlink"/>
      <w:u w:val="singl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E730BD"/>
    <w:pPr>
      <w:pBdr>
        <w:bottom w:val="single" w:sz="6" w:space="1" w:color="auto"/>
      </w:pBdr>
      <w:spacing w:after="0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E730BD"/>
    <w:rPr>
      <w:rFonts w:ascii="Arial" w:hAnsi="Arial" w:cs="Arial"/>
      <w:vanish/>
      <w:color w:val="000000"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E730BD"/>
    <w:pPr>
      <w:pBdr>
        <w:top w:val="single" w:sz="6" w:space="1" w:color="auto"/>
      </w:pBdr>
      <w:spacing w:after="0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E730BD"/>
    <w:rPr>
      <w:rFonts w:ascii="Arial" w:hAnsi="Arial" w:cs="Arial"/>
      <w:vanish/>
      <w:color w:val="000000"/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873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7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2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9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1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47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0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61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9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4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0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5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30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0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7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5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2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7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9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49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4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6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57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5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4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3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408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2763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4926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365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779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9594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8695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5086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8489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1878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8732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3497">
          <w:marLeft w:val="0"/>
          <w:marRight w:val="4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0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7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5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8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8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5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4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5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5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7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5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05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5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5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4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1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2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9.wmf"/><Relationship Id="rId26" Type="http://schemas.openxmlformats.org/officeDocument/2006/relationships/image" Target="media/image17.wmf"/><Relationship Id="rId39" Type="http://schemas.openxmlformats.org/officeDocument/2006/relationships/footer" Target="footer1.xml"/><Relationship Id="rId21" Type="http://schemas.openxmlformats.org/officeDocument/2006/relationships/image" Target="media/image12.wmf"/><Relationship Id="rId34" Type="http://schemas.openxmlformats.org/officeDocument/2006/relationships/image" Target="media/image25.wmf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wmf"/><Relationship Id="rId20" Type="http://schemas.openxmlformats.org/officeDocument/2006/relationships/image" Target="media/image11.wmf"/><Relationship Id="rId29" Type="http://schemas.openxmlformats.org/officeDocument/2006/relationships/image" Target="media/image20.wmf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wmf"/><Relationship Id="rId24" Type="http://schemas.openxmlformats.org/officeDocument/2006/relationships/image" Target="media/image15.wmf"/><Relationship Id="rId32" Type="http://schemas.openxmlformats.org/officeDocument/2006/relationships/image" Target="media/image23.wmf"/><Relationship Id="rId37" Type="http://schemas.openxmlformats.org/officeDocument/2006/relationships/image" Target="media/image28.wmf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wmf"/><Relationship Id="rId23" Type="http://schemas.openxmlformats.org/officeDocument/2006/relationships/image" Target="media/image14.wmf"/><Relationship Id="rId28" Type="http://schemas.openxmlformats.org/officeDocument/2006/relationships/image" Target="media/image19.wmf"/><Relationship Id="rId36" Type="http://schemas.openxmlformats.org/officeDocument/2006/relationships/image" Target="media/image27.wmf"/><Relationship Id="rId10" Type="http://schemas.openxmlformats.org/officeDocument/2006/relationships/image" Target="media/image1.wmf"/><Relationship Id="rId19" Type="http://schemas.openxmlformats.org/officeDocument/2006/relationships/image" Target="media/image10.wmf"/><Relationship Id="rId31" Type="http://schemas.openxmlformats.org/officeDocument/2006/relationships/image" Target="media/image22.wmf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wmf"/><Relationship Id="rId22" Type="http://schemas.openxmlformats.org/officeDocument/2006/relationships/image" Target="media/image13.wmf"/><Relationship Id="rId27" Type="http://schemas.openxmlformats.org/officeDocument/2006/relationships/image" Target="media/image18.wmf"/><Relationship Id="rId30" Type="http://schemas.openxmlformats.org/officeDocument/2006/relationships/image" Target="media/image21.wmf"/><Relationship Id="rId35" Type="http://schemas.openxmlformats.org/officeDocument/2006/relationships/image" Target="media/image26.wmf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wmf"/><Relationship Id="rId17" Type="http://schemas.openxmlformats.org/officeDocument/2006/relationships/image" Target="media/image8.wmf"/><Relationship Id="rId25" Type="http://schemas.openxmlformats.org/officeDocument/2006/relationships/image" Target="media/image16.wmf"/><Relationship Id="rId33" Type="http://schemas.openxmlformats.org/officeDocument/2006/relationships/image" Target="media/image24.wmf"/><Relationship Id="rId38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liz@cinemark.com.ar" TargetMode="External"/><Relationship Id="rId1" Type="http://schemas.openxmlformats.org/officeDocument/2006/relationships/hyperlink" Target="mailto:svidegaray@cinemark.com.ar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1.jpeg"/><Relationship Id="rId2" Type="http://schemas.openxmlformats.org/officeDocument/2006/relationships/image" Target="media/image30.jpeg"/><Relationship Id="rId1" Type="http://schemas.openxmlformats.org/officeDocument/2006/relationships/image" Target="media/image2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liz\AppData\Roaming\Microsoft\Plantillas\Formulario%20de%20solicitud%20de%20vacaciones%20de%20un%20empleado%20de%20peque&#241;a%20empres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B5B6B6B6EF7425A8663E15833FD4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78896-4297-45D4-9C13-ABF06A86322E}"/>
      </w:docPartPr>
      <w:docPartBody>
        <w:p w:rsidR="00621DAA" w:rsidRDefault="00782488" w:rsidP="00782488">
          <w:pPr>
            <w:pStyle w:val="9B5B6B6B6EF7425A8663E15833FD4FE542"/>
          </w:pPr>
          <w:r w:rsidRPr="00A159CD">
            <w:rPr>
              <w:rStyle w:val="Textodelmarcadordeposicin"/>
            </w:rPr>
            <w:t>Elija un elemento.</w:t>
          </w:r>
        </w:p>
      </w:docPartBody>
    </w:docPart>
    <w:docPart>
      <w:docPartPr>
        <w:name w:val="770BF17DEF2B499D959A24A91A98E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FE25A3-3E58-47A2-A6D5-A4B7330F343D}"/>
      </w:docPartPr>
      <w:docPartBody>
        <w:p w:rsidR="00621DAA" w:rsidRDefault="00782488" w:rsidP="00782488">
          <w:pPr>
            <w:pStyle w:val="770BF17DEF2B499D959A24A91A98EA498"/>
          </w:pPr>
          <w:r w:rsidRPr="00A159CD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66E3E161A8874A68ABBA56CA2F415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AC37A-5536-4D76-BB43-29ACEE4D0EE4}"/>
      </w:docPartPr>
      <w:docPartBody>
        <w:p w:rsidR="00621DAA" w:rsidRDefault="006043C9" w:rsidP="006043C9">
          <w:pPr>
            <w:pStyle w:val="66E3E161A8874A68ABBA56CA2F415C2614"/>
          </w:pPr>
          <w:r w:rsidRPr="00EC2336">
            <w:rPr>
              <w:color w:val="808080" w:themeColor="background1" w:themeShade="80"/>
              <w:lang w:val="es-AR"/>
            </w:rPr>
            <w:t>Temperatura Promedio.</w:t>
          </w:r>
        </w:p>
      </w:docPartBody>
    </w:docPart>
    <w:docPart>
      <w:docPartPr>
        <w:name w:val="B2DC8BB719FE43F791FB736CE8FD3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830B8-0EF5-4255-B401-A490F17BF79D}"/>
      </w:docPartPr>
      <w:docPartBody>
        <w:p w:rsidR="00782488" w:rsidRDefault="00782488" w:rsidP="00782488">
          <w:pPr>
            <w:pStyle w:val="B2DC8BB719FE43F791FB736CE8FD3915"/>
          </w:pPr>
          <w:r w:rsidRPr="00EC2336">
            <w:rPr>
              <w:color w:val="808080" w:themeColor="background1" w:themeShade="80"/>
            </w:rPr>
            <w:t>Temperatura Promedio.</w:t>
          </w:r>
        </w:p>
      </w:docPartBody>
    </w:docPart>
    <w:docPart>
      <w:docPartPr>
        <w:name w:val="09AE4806B6464C6A8ED8BA97470F3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9450D-BE82-400B-9DA4-FF9AC4886974}"/>
      </w:docPartPr>
      <w:docPartBody>
        <w:p w:rsidR="00782488" w:rsidRDefault="00782488" w:rsidP="00782488">
          <w:pPr>
            <w:pStyle w:val="09AE4806B6464C6A8ED8BA97470F3CE7"/>
          </w:pPr>
          <w:r w:rsidRPr="009A287B">
            <w:rPr>
              <w:rStyle w:val="Textodelmarcadordeposicin"/>
            </w:rPr>
            <w:t>Elija un elemento.</w:t>
          </w:r>
        </w:p>
      </w:docPartBody>
    </w:docPart>
    <w:docPart>
      <w:docPartPr>
        <w:name w:val="139556B411E843AB8ABDCA72E2CE32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612D6-2E13-4BDD-9269-CFF7CFDED903}"/>
      </w:docPartPr>
      <w:docPartBody>
        <w:p w:rsidR="002E674A" w:rsidRDefault="00782488" w:rsidP="00782488">
          <w:pPr>
            <w:pStyle w:val="139556B411E843AB8ABDCA72E2CE323B"/>
          </w:pPr>
          <w:r w:rsidRPr="00022C9B">
            <w:rPr>
              <w:rStyle w:val="Textodelmarcadordeposicin"/>
              <w:sz w:val="20"/>
              <w:szCs w:val="20"/>
            </w:rPr>
            <w:t>Elija un elemento.</w:t>
          </w:r>
        </w:p>
      </w:docPartBody>
    </w:docPart>
    <w:docPart>
      <w:docPartPr>
        <w:name w:val="9267C4247507491CBAF1C7A25C5AD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B46D6F-77D9-4CEF-B7B5-39F637E154E9}"/>
      </w:docPartPr>
      <w:docPartBody>
        <w:p w:rsidR="00D66FF4" w:rsidRDefault="00A85C7C" w:rsidP="00A85C7C">
          <w:pPr>
            <w:pStyle w:val="9267C4247507491CBAF1C7A25C5ADE82"/>
          </w:pPr>
          <w:r w:rsidRPr="00022C9B">
            <w:rPr>
              <w:rStyle w:val="Textodelmarcadordeposicin"/>
              <w:sz w:val="20"/>
              <w:szCs w:val="20"/>
            </w:rPr>
            <w:t>Elija un elemento.</w:t>
          </w:r>
        </w:p>
      </w:docPartBody>
    </w:docPart>
    <w:docPart>
      <w:docPartPr>
        <w:name w:val="50DDC3FC96D3443CB84CCF0CA49DC8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F91A1-62C6-4020-B0B5-251AC19A98C2}"/>
      </w:docPartPr>
      <w:docPartBody>
        <w:p w:rsidR="00D66FF4" w:rsidRDefault="00A85C7C" w:rsidP="00A85C7C">
          <w:pPr>
            <w:pStyle w:val="50DDC3FC96D3443CB84CCF0CA49DC856"/>
          </w:pPr>
          <w:r w:rsidRPr="00022C9B">
            <w:rPr>
              <w:rStyle w:val="Textodelmarcadordeposicin"/>
              <w:sz w:val="20"/>
              <w:szCs w:val="20"/>
            </w:rPr>
            <w:t>Elija un elemento.</w:t>
          </w:r>
        </w:p>
      </w:docPartBody>
    </w:docPart>
    <w:docPart>
      <w:docPartPr>
        <w:name w:val="814103281A2D4AC2A1A5F524F35696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2E524-6AC7-4C75-863F-9FFBE449EF5E}"/>
      </w:docPartPr>
      <w:docPartBody>
        <w:p w:rsidR="006C4FE7" w:rsidRDefault="006C4FE7" w:rsidP="006C4FE7">
          <w:pPr>
            <w:pStyle w:val="814103281A2D4AC2A1A5F524F356968B"/>
          </w:pPr>
          <w:r w:rsidRPr="00022C9B">
            <w:rPr>
              <w:rStyle w:val="Textodelmarcadordeposicin"/>
              <w:sz w:val="20"/>
              <w:szCs w:val="20"/>
            </w:rPr>
            <w:t>Elija un elemento.</w:t>
          </w:r>
        </w:p>
      </w:docPartBody>
    </w:docPart>
    <w:docPart>
      <w:docPartPr>
        <w:name w:val="0B107902D7BF45868EC15482A0F235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89249-E48B-4A66-BAAB-5918040411DE}"/>
      </w:docPartPr>
      <w:docPartBody>
        <w:p w:rsidR="006C4FE7" w:rsidRDefault="006C4FE7" w:rsidP="006C4FE7">
          <w:pPr>
            <w:pStyle w:val="0B107902D7BF45868EC15482A0F23545"/>
          </w:pPr>
          <w:r w:rsidRPr="00022C9B">
            <w:rPr>
              <w:rStyle w:val="Textodelmarcadordeposicin"/>
              <w:sz w:val="20"/>
              <w:szCs w:val="20"/>
            </w:rPr>
            <w:t>Elija un elemento.</w:t>
          </w:r>
        </w:p>
      </w:docPartBody>
    </w:docPart>
    <w:docPart>
      <w:docPartPr>
        <w:name w:val="562315AE14714DEBA6DAE2FEA5E30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F9BE3-10F5-4304-BC97-19152DCD30AA}"/>
      </w:docPartPr>
      <w:docPartBody>
        <w:p w:rsidR="006C4FE7" w:rsidRDefault="006C4FE7" w:rsidP="006C4FE7">
          <w:pPr>
            <w:pStyle w:val="562315AE14714DEBA6DAE2FEA5E300F8"/>
          </w:pPr>
          <w:r w:rsidRPr="00022C9B">
            <w:rPr>
              <w:rStyle w:val="Textodelmarcadordeposicin"/>
              <w:sz w:val="20"/>
              <w:szCs w:val="20"/>
            </w:rPr>
            <w:t>Elija un elemento.</w:t>
          </w:r>
        </w:p>
      </w:docPartBody>
    </w:docPart>
    <w:docPart>
      <w:docPartPr>
        <w:name w:val="134F4EEB86C94CEB951AC9DB377809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BCBE72-F858-4CF7-BD2D-7DE678D3F847}"/>
      </w:docPartPr>
      <w:docPartBody>
        <w:p w:rsidR="006C4FE7" w:rsidRDefault="006C4FE7" w:rsidP="006C4FE7">
          <w:pPr>
            <w:pStyle w:val="134F4EEB86C94CEB951AC9DB3778091F"/>
          </w:pPr>
          <w:r w:rsidRPr="00022C9B">
            <w:rPr>
              <w:rStyle w:val="Textodelmarcadordeposicin"/>
              <w:sz w:val="20"/>
              <w:szCs w:val="20"/>
            </w:rPr>
            <w:t>Elija un elemento.</w:t>
          </w:r>
        </w:p>
      </w:docPartBody>
    </w:docPart>
    <w:docPart>
      <w:docPartPr>
        <w:name w:val="095BA12B4200421EB42B9F2B96908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B6DD3-359C-454A-A7ED-EFDE53F6E494}"/>
      </w:docPartPr>
      <w:docPartBody>
        <w:p w:rsidR="006C4FE7" w:rsidRDefault="006C4FE7" w:rsidP="006C4FE7">
          <w:pPr>
            <w:pStyle w:val="095BA12B4200421EB42B9F2B969085D0"/>
          </w:pPr>
          <w:r w:rsidRPr="00022C9B">
            <w:rPr>
              <w:rStyle w:val="Textodelmarcadordeposicin"/>
              <w:sz w:val="20"/>
              <w:szCs w:val="20"/>
            </w:rPr>
            <w:t>Elija un elemento.</w:t>
          </w:r>
        </w:p>
      </w:docPartBody>
    </w:docPart>
    <w:docPart>
      <w:docPartPr>
        <w:name w:val="46127DE2DCD14CECB07C0697C61DC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6FD1A-B1E3-46E6-9A76-ED5446AEA631}"/>
      </w:docPartPr>
      <w:docPartBody>
        <w:p w:rsidR="006C4FE7" w:rsidRDefault="006C4FE7" w:rsidP="006C4FE7">
          <w:pPr>
            <w:pStyle w:val="46127DE2DCD14CECB07C0697C61DC557"/>
          </w:pPr>
          <w:r w:rsidRPr="00022C9B">
            <w:rPr>
              <w:rStyle w:val="Textodelmarcadordeposicin"/>
              <w:sz w:val="20"/>
              <w:szCs w:val="20"/>
            </w:rPr>
            <w:t>Elija un elemento.</w:t>
          </w:r>
        </w:p>
      </w:docPartBody>
    </w:docPart>
    <w:docPart>
      <w:docPartPr>
        <w:name w:val="7A739487AD924545BA7CBE68B2D27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A6FCC-2FE1-4E25-99E7-0450F5216ED2}"/>
      </w:docPartPr>
      <w:docPartBody>
        <w:p w:rsidR="006C4FE7" w:rsidRDefault="006C4FE7" w:rsidP="006C4FE7">
          <w:pPr>
            <w:pStyle w:val="7A739487AD924545BA7CBE68B2D273E2"/>
          </w:pPr>
          <w:r w:rsidRPr="00022C9B">
            <w:rPr>
              <w:rStyle w:val="Textodelmarcadordeposicin"/>
              <w:sz w:val="20"/>
              <w:szCs w:val="20"/>
            </w:rPr>
            <w:t>Elija un elemento.</w:t>
          </w:r>
        </w:p>
      </w:docPartBody>
    </w:docPart>
    <w:docPart>
      <w:docPartPr>
        <w:name w:val="B026EA22D4294814AED25AEFA00C8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CC033-7F3C-4182-A7B6-A669C58D29B7}"/>
      </w:docPartPr>
      <w:docPartBody>
        <w:p w:rsidR="006C4FE7" w:rsidRDefault="006C4FE7" w:rsidP="006C4FE7">
          <w:pPr>
            <w:pStyle w:val="B026EA22D4294814AED25AEFA00C8236"/>
          </w:pPr>
          <w:r w:rsidRPr="00022C9B">
            <w:rPr>
              <w:rStyle w:val="Textodelmarcadordeposicin"/>
              <w:sz w:val="20"/>
              <w:szCs w:val="20"/>
            </w:rPr>
            <w:t>Elija un elemento.</w:t>
          </w:r>
        </w:p>
      </w:docPartBody>
    </w:docPart>
    <w:docPart>
      <w:docPartPr>
        <w:name w:val="D2734AE4D0BE4DA9B308C4EA0C919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19E66-E8BF-4F30-952F-5B4845F255C2}"/>
      </w:docPartPr>
      <w:docPartBody>
        <w:p w:rsidR="006C4FE7" w:rsidRDefault="006C4FE7" w:rsidP="006C4FE7">
          <w:pPr>
            <w:pStyle w:val="D2734AE4D0BE4DA9B308C4EA0C91968F"/>
          </w:pPr>
          <w:r w:rsidRPr="00022C9B">
            <w:rPr>
              <w:rStyle w:val="Textodelmarcadordeposicin"/>
              <w:sz w:val="20"/>
              <w:szCs w:val="20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668"/>
    <w:rsid w:val="000561ED"/>
    <w:rsid w:val="000B593D"/>
    <w:rsid w:val="00143136"/>
    <w:rsid w:val="00163FCF"/>
    <w:rsid w:val="00192DFF"/>
    <w:rsid w:val="002610AC"/>
    <w:rsid w:val="002621CA"/>
    <w:rsid w:val="002A4131"/>
    <w:rsid w:val="002B158F"/>
    <w:rsid w:val="002E674A"/>
    <w:rsid w:val="003B1E94"/>
    <w:rsid w:val="00453907"/>
    <w:rsid w:val="004C2E31"/>
    <w:rsid w:val="004E6B7F"/>
    <w:rsid w:val="00525C08"/>
    <w:rsid w:val="00543668"/>
    <w:rsid w:val="00565D92"/>
    <w:rsid w:val="005759CA"/>
    <w:rsid w:val="005B20BA"/>
    <w:rsid w:val="005D52DF"/>
    <w:rsid w:val="005E6E3B"/>
    <w:rsid w:val="006043C9"/>
    <w:rsid w:val="00621DAA"/>
    <w:rsid w:val="00663D91"/>
    <w:rsid w:val="00684666"/>
    <w:rsid w:val="006921D6"/>
    <w:rsid w:val="006A758B"/>
    <w:rsid w:val="006B5C93"/>
    <w:rsid w:val="006B70E3"/>
    <w:rsid w:val="006C4FE7"/>
    <w:rsid w:val="00782488"/>
    <w:rsid w:val="00796E5A"/>
    <w:rsid w:val="007B7381"/>
    <w:rsid w:val="007C0C47"/>
    <w:rsid w:val="00875559"/>
    <w:rsid w:val="00956218"/>
    <w:rsid w:val="00964A01"/>
    <w:rsid w:val="009837CD"/>
    <w:rsid w:val="009B0978"/>
    <w:rsid w:val="00A00AAB"/>
    <w:rsid w:val="00A04B37"/>
    <w:rsid w:val="00A80C22"/>
    <w:rsid w:val="00A8509A"/>
    <w:rsid w:val="00A85C7C"/>
    <w:rsid w:val="00B419C5"/>
    <w:rsid w:val="00B45702"/>
    <w:rsid w:val="00B87F26"/>
    <w:rsid w:val="00C25238"/>
    <w:rsid w:val="00C6755B"/>
    <w:rsid w:val="00C73072"/>
    <w:rsid w:val="00CE5A96"/>
    <w:rsid w:val="00D16CFC"/>
    <w:rsid w:val="00D66FF4"/>
    <w:rsid w:val="00D73E91"/>
    <w:rsid w:val="00DD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uiPriority w:val="99"/>
    <w:semiHidden/>
    <w:rsid w:val="006C4FE7"/>
    <w:rPr>
      <w:color w:val="808080"/>
    </w:rPr>
  </w:style>
  <w:style w:type="paragraph" w:customStyle="1" w:styleId="66E3E161A8874A68ABBA56CA2F415C2614">
    <w:name w:val="66E3E161A8874A68ABBA56CA2F415C2614"/>
    <w:rsid w:val="006043C9"/>
    <w:pPr>
      <w:spacing w:after="120" w:line="240" w:lineRule="auto"/>
      <w:jc w:val="center"/>
    </w:pPr>
    <w:rPr>
      <w:rFonts w:eastAsia="Franklin Gothic Book" w:cs="Times New Roman"/>
      <w:b/>
      <w:bCs/>
      <w:color w:val="0E2841" w:themeColor="text2"/>
      <w:sz w:val="24"/>
      <w:szCs w:val="24"/>
      <w:lang w:val="es-ES" w:eastAsia="en-US"/>
    </w:rPr>
  </w:style>
  <w:style w:type="paragraph" w:customStyle="1" w:styleId="B2DC8BB719FE43F791FB736CE8FD3915">
    <w:name w:val="B2DC8BB719FE43F791FB736CE8FD3915"/>
    <w:rsid w:val="00782488"/>
  </w:style>
  <w:style w:type="paragraph" w:customStyle="1" w:styleId="9B5B6B6B6EF7425A8663E15833FD4FE542">
    <w:name w:val="9B5B6B6B6EF7425A8663E15833FD4FE542"/>
    <w:rsid w:val="00782488"/>
    <w:pPr>
      <w:spacing w:after="120" w:line="240" w:lineRule="auto"/>
      <w:jc w:val="center"/>
    </w:pPr>
    <w:rPr>
      <w:rFonts w:eastAsia="Franklin Gothic Book" w:cs="Times New Roman"/>
      <w:b/>
      <w:bCs/>
      <w:color w:val="0E2841" w:themeColor="text2"/>
      <w:sz w:val="24"/>
      <w:szCs w:val="24"/>
      <w:lang w:val="es-ES" w:eastAsia="en-US"/>
    </w:rPr>
  </w:style>
  <w:style w:type="paragraph" w:customStyle="1" w:styleId="770BF17DEF2B499D959A24A91A98EA498">
    <w:name w:val="770BF17DEF2B499D959A24A91A98EA498"/>
    <w:rsid w:val="00782488"/>
    <w:pPr>
      <w:spacing w:after="120" w:line="240" w:lineRule="auto"/>
      <w:jc w:val="center"/>
    </w:pPr>
    <w:rPr>
      <w:rFonts w:eastAsia="Franklin Gothic Book" w:cs="Times New Roman"/>
      <w:b/>
      <w:bCs/>
      <w:color w:val="0E2841" w:themeColor="text2"/>
      <w:sz w:val="24"/>
      <w:szCs w:val="24"/>
      <w:lang w:val="es-ES" w:eastAsia="en-US"/>
    </w:rPr>
  </w:style>
  <w:style w:type="paragraph" w:customStyle="1" w:styleId="09AE4806B6464C6A8ED8BA97470F3CE7">
    <w:name w:val="09AE4806B6464C6A8ED8BA97470F3CE7"/>
    <w:rsid w:val="00782488"/>
    <w:pPr>
      <w:spacing w:after="120" w:line="240" w:lineRule="auto"/>
      <w:jc w:val="center"/>
    </w:pPr>
    <w:rPr>
      <w:rFonts w:eastAsia="Franklin Gothic Book" w:cs="Times New Roman"/>
      <w:b/>
      <w:bCs/>
      <w:color w:val="0E2841" w:themeColor="text2"/>
      <w:sz w:val="24"/>
      <w:szCs w:val="24"/>
      <w:lang w:val="es-ES" w:eastAsia="en-US"/>
    </w:rPr>
  </w:style>
  <w:style w:type="paragraph" w:customStyle="1" w:styleId="139556B411E843AB8ABDCA72E2CE323B">
    <w:name w:val="139556B411E843AB8ABDCA72E2CE323B"/>
    <w:rsid w:val="00782488"/>
  </w:style>
  <w:style w:type="paragraph" w:customStyle="1" w:styleId="9267C4247507491CBAF1C7A25C5ADE82">
    <w:name w:val="9267C4247507491CBAF1C7A25C5ADE82"/>
    <w:rsid w:val="00A85C7C"/>
  </w:style>
  <w:style w:type="paragraph" w:customStyle="1" w:styleId="50DDC3FC96D3443CB84CCF0CA49DC856">
    <w:name w:val="50DDC3FC96D3443CB84CCF0CA49DC856"/>
    <w:rsid w:val="00A85C7C"/>
  </w:style>
  <w:style w:type="paragraph" w:customStyle="1" w:styleId="814103281A2D4AC2A1A5F524F356968B">
    <w:name w:val="814103281A2D4AC2A1A5F524F356968B"/>
    <w:rsid w:val="006C4FE7"/>
    <w:rPr>
      <w:kern w:val="2"/>
      <w14:ligatures w14:val="standardContextual"/>
    </w:rPr>
  </w:style>
  <w:style w:type="paragraph" w:customStyle="1" w:styleId="0B107902D7BF45868EC15482A0F23545">
    <w:name w:val="0B107902D7BF45868EC15482A0F23545"/>
    <w:rsid w:val="006C4FE7"/>
    <w:rPr>
      <w:kern w:val="2"/>
      <w14:ligatures w14:val="standardContextual"/>
    </w:rPr>
  </w:style>
  <w:style w:type="paragraph" w:customStyle="1" w:styleId="562315AE14714DEBA6DAE2FEA5E300F8">
    <w:name w:val="562315AE14714DEBA6DAE2FEA5E300F8"/>
    <w:rsid w:val="006C4FE7"/>
    <w:rPr>
      <w:kern w:val="2"/>
      <w14:ligatures w14:val="standardContextual"/>
    </w:rPr>
  </w:style>
  <w:style w:type="paragraph" w:customStyle="1" w:styleId="134F4EEB86C94CEB951AC9DB3778091F">
    <w:name w:val="134F4EEB86C94CEB951AC9DB3778091F"/>
    <w:rsid w:val="006C4FE7"/>
    <w:rPr>
      <w:kern w:val="2"/>
      <w14:ligatures w14:val="standardContextual"/>
    </w:rPr>
  </w:style>
  <w:style w:type="paragraph" w:customStyle="1" w:styleId="095BA12B4200421EB42B9F2B969085D0">
    <w:name w:val="095BA12B4200421EB42B9F2B969085D0"/>
    <w:rsid w:val="006C4FE7"/>
    <w:rPr>
      <w:kern w:val="2"/>
      <w14:ligatures w14:val="standardContextual"/>
    </w:rPr>
  </w:style>
  <w:style w:type="paragraph" w:customStyle="1" w:styleId="46127DE2DCD14CECB07C0697C61DC557">
    <w:name w:val="46127DE2DCD14CECB07C0697C61DC557"/>
    <w:rsid w:val="006C4FE7"/>
    <w:rPr>
      <w:kern w:val="2"/>
      <w14:ligatures w14:val="standardContextual"/>
    </w:rPr>
  </w:style>
  <w:style w:type="paragraph" w:customStyle="1" w:styleId="7A739487AD924545BA7CBE68B2D273E2">
    <w:name w:val="7A739487AD924545BA7CBE68B2D273E2"/>
    <w:rsid w:val="006C4FE7"/>
    <w:rPr>
      <w:kern w:val="2"/>
      <w14:ligatures w14:val="standardContextual"/>
    </w:rPr>
  </w:style>
  <w:style w:type="paragraph" w:customStyle="1" w:styleId="B026EA22D4294814AED25AEFA00C8236">
    <w:name w:val="B026EA22D4294814AED25AEFA00C8236"/>
    <w:rsid w:val="006C4FE7"/>
    <w:rPr>
      <w:kern w:val="2"/>
      <w14:ligatures w14:val="standardContextual"/>
    </w:rPr>
  </w:style>
  <w:style w:type="paragraph" w:customStyle="1" w:styleId="D2734AE4D0BE4DA9B308C4EA0C91968F">
    <w:name w:val="D2734AE4D0BE4DA9B308C4EA0C91968F"/>
    <w:rsid w:val="006C4FE7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E766800C3B6F4E811EC0EB6B0D0203" ma:contentTypeVersion="19" ma:contentTypeDescription="Crear nuevo documento." ma:contentTypeScope="" ma:versionID="5381b55b50556035ed3bd5bf2d4c3a1e">
  <xsd:schema xmlns:xsd="http://www.w3.org/2001/XMLSchema" xmlns:xs="http://www.w3.org/2001/XMLSchema" xmlns:p="http://schemas.microsoft.com/office/2006/metadata/properties" xmlns:ns2="ca3dfb31-b8b3-4f2a-96dd-bfbf4f55bd25" xmlns:ns3="a610abd9-ffee-417e-8aaf-afd49a39932d" targetNamespace="http://schemas.microsoft.com/office/2006/metadata/properties" ma:root="true" ma:fieldsID="c57814108249a364189d97684e5c5926" ns2:_="" ns3:_="">
    <xsd:import namespace="ca3dfb31-b8b3-4f2a-96dd-bfbf4f55bd25"/>
    <xsd:import namespace="a610abd9-ffee-417e-8aaf-afd49a3993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3dfb31-b8b3-4f2a-96dd-bfbf4f55b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b1ef55db-491d-4c1e-8ebe-3ddbffd2b3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0abd9-ffee-417e-8aaf-afd49a3993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f42a83b-e47f-41e3-9f1c-436b9b56b86c}" ma:internalName="TaxCatchAll" ma:showField="CatchAllData" ma:web="a610abd9-ffee-417e-8aaf-afd49a3993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3dfb31-b8b3-4f2a-96dd-bfbf4f55bd25">
      <Terms xmlns="http://schemas.microsoft.com/office/infopath/2007/PartnerControls"/>
    </lcf76f155ced4ddcb4097134ff3c332f>
    <TaxCatchAll xmlns="a610abd9-ffee-417e-8aaf-afd49a39932d" xsi:nil="true"/>
    <_Flow_SignoffStatus xmlns="ca3dfb31-b8b3-4f2a-96dd-bfbf4f55bd25" xsi:nil="true"/>
  </documentManagement>
</p:properties>
</file>

<file path=customXml/itemProps1.xml><?xml version="1.0" encoding="utf-8"?>
<ds:datastoreItem xmlns:ds="http://schemas.openxmlformats.org/officeDocument/2006/customXml" ds:itemID="{FCC72B60-6A57-4921-BDA1-5A1B21CD4C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BE1911-DEAF-43D4-83CA-88096F3224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A9D9FC-3E8E-446D-9697-55BECDECC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3dfb31-b8b3-4f2a-96dd-bfbf4f55bd25"/>
    <ds:schemaRef ds:uri="a610abd9-ffee-417e-8aaf-afd49a3993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0C341F-D1FC-472D-BE2C-8390A424931B}">
  <ds:schemaRefs>
    <ds:schemaRef ds:uri="http://schemas.microsoft.com/office/2006/metadata/properties"/>
    <ds:schemaRef ds:uri="http://schemas.microsoft.com/office/infopath/2007/PartnerControls"/>
    <ds:schemaRef ds:uri="ca3dfb31-b8b3-4f2a-96dd-bfbf4f55bd25"/>
    <ds:schemaRef ds:uri="a610abd9-ffee-417e-8aaf-afd49a3993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Formulario de solicitud de vacaciones de un empleado de pequeña empresa</Template>
  <TotalTime>6</TotalTime>
  <Pages>3</Pages>
  <Words>187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Proyeccion Abasto</dc:creator>
  <cp:keywords/>
  <dc:description/>
  <cp:lastModifiedBy>Proyeccion Abasto</cp:lastModifiedBy>
  <cp:revision>2</cp:revision>
  <cp:lastPrinted>2026-04-06T02:09:00Z</cp:lastPrinted>
  <dcterms:created xsi:type="dcterms:W3CDTF">2026-05-29T14:15:00Z</dcterms:created>
  <dcterms:modified xsi:type="dcterms:W3CDTF">2026-05-29T14:15:00Z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0x0101000FE766800C3B6F4E811EC0EB6B0D0203</vt:lpwstr>
  </property>
</Properties>
</file>